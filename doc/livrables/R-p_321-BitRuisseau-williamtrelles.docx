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0D1" w14:textId="77777777" w:rsidR="00C930E9" w:rsidRPr="004F1322" w:rsidRDefault="00C930E9" w:rsidP="00F923AB">
      <w:pPr>
        <w:pStyle w:val="TM1"/>
        <w:jc w:val="both"/>
      </w:pPr>
    </w:p>
    <w:p w14:paraId="5B7B89E9" w14:textId="77777777" w:rsidR="00C930E9" w:rsidRPr="004F1322" w:rsidRDefault="00C930E9" w:rsidP="00F923AB">
      <w:pPr>
        <w:pStyle w:val="TM1"/>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rsidRPr="004F1322" w14:paraId="519B4CE2" w14:textId="77777777">
        <w:tc>
          <w:tcPr>
            <w:tcW w:w="9210" w:type="dxa"/>
          </w:tcPr>
          <w:p w14:paraId="2D6688D0" w14:textId="0AC26876" w:rsidR="00C930E9" w:rsidRPr="004F1322" w:rsidRDefault="00217715" w:rsidP="00F923AB">
            <w:pPr>
              <w:tabs>
                <w:tab w:val="center" w:pos="4460"/>
                <w:tab w:val="left" w:pos="7399"/>
              </w:tabs>
              <w:jc w:val="both"/>
              <w:rPr>
                <w:rFonts w:ascii="Impact" w:hAnsi="Impact"/>
                <w:sz w:val="96"/>
              </w:rPr>
            </w:pPr>
            <w:r w:rsidRPr="004F1322">
              <w:rPr>
                <w:rFonts w:ascii="Impact" w:hAnsi="Impact"/>
                <w:sz w:val="96"/>
              </w:rPr>
              <w:tab/>
            </w:r>
            <w:r w:rsidRPr="004F1322">
              <w:rPr>
                <w:noProof/>
              </w:rPr>
              <w:drawing>
                <wp:inline distT="0" distB="0" distL="0" distR="0" wp14:anchorId="2B19CD16" wp14:editId="4436F0D8">
                  <wp:extent cx="5759450" cy="3844290"/>
                  <wp:effectExtent l="0" t="0" r="0" b="3810"/>
                  <wp:docPr id="3" name="Image 3" descr="Good Times With Bad Music - JSTOR Da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od Times With Bad Music - JSTOR Dai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844290"/>
                          </a:xfrm>
                          <a:prstGeom prst="rect">
                            <a:avLst/>
                          </a:prstGeom>
                          <a:noFill/>
                          <a:ln>
                            <a:noFill/>
                          </a:ln>
                        </pic:spPr>
                      </pic:pic>
                    </a:graphicData>
                  </a:graphic>
                </wp:inline>
              </w:drawing>
            </w:r>
            <w:r w:rsidRPr="004F1322">
              <w:rPr>
                <w:rFonts w:ascii="Impact" w:hAnsi="Impact"/>
                <w:sz w:val="96"/>
              </w:rPr>
              <w:tab/>
            </w:r>
          </w:p>
        </w:tc>
      </w:tr>
    </w:tbl>
    <w:p w14:paraId="4DE15237" w14:textId="77777777" w:rsidR="00C930E9" w:rsidRPr="004F1322" w:rsidRDefault="00C930E9" w:rsidP="00F923AB">
      <w:pPr>
        <w:jc w:val="both"/>
        <w:rPr>
          <w:sz w:val="52"/>
        </w:rPr>
      </w:pPr>
    </w:p>
    <w:p w14:paraId="4433DE9C" w14:textId="5B9A1788" w:rsidR="00C930E9" w:rsidRPr="004F1322" w:rsidRDefault="00217715" w:rsidP="00F923AB">
      <w:pPr>
        <w:jc w:val="both"/>
        <w:rPr>
          <w:rFonts w:ascii="Century Gothic" w:hAnsi="Century Gothic"/>
          <w:sz w:val="36"/>
          <w:szCs w:val="12"/>
        </w:rPr>
      </w:pPr>
      <w:r w:rsidRPr="004F1322">
        <w:rPr>
          <w:rFonts w:ascii="Century Gothic" w:hAnsi="Century Gothic"/>
          <w:sz w:val="36"/>
          <w:szCs w:val="12"/>
        </w:rPr>
        <w:t>Elève : William Trelles</w:t>
      </w:r>
    </w:p>
    <w:p w14:paraId="7436B700" w14:textId="127E300A" w:rsidR="00217715" w:rsidRPr="004F1322" w:rsidRDefault="00217715" w:rsidP="00F923AB">
      <w:pPr>
        <w:jc w:val="both"/>
        <w:rPr>
          <w:rFonts w:ascii="Century Gothic" w:hAnsi="Century Gothic"/>
          <w:sz w:val="36"/>
          <w:szCs w:val="12"/>
        </w:rPr>
      </w:pPr>
      <w:r w:rsidRPr="004F1322">
        <w:rPr>
          <w:rFonts w:ascii="Century Gothic" w:hAnsi="Century Gothic"/>
          <w:sz w:val="36"/>
          <w:szCs w:val="12"/>
        </w:rPr>
        <w:t>Enseignant : Xavier Carrel</w:t>
      </w:r>
    </w:p>
    <w:p w14:paraId="07B70D36" w14:textId="1F2B03F1" w:rsidR="00217715" w:rsidRPr="004F1322" w:rsidRDefault="00217715" w:rsidP="00F923AB">
      <w:pPr>
        <w:jc w:val="both"/>
        <w:rPr>
          <w:rFonts w:ascii="Century Gothic" w:hAnsi="Century Gothic"/>
          <w:sz w:val="36"/>
          <w:szCs w:val="12"/>
        </w:rPr>
      </w:pPr>
      <w:r w:rsidRPr="004F1322">
        <w:rPr>
          <w:rFonts w:ascii="Century Gothic" w:hAnsi="Century Gothic"/>
          <w:sz w:val="36"/>
          <w:szCs w:val="12"/>
        </w:rPr>
        <w:t>Classe : CID3A</w:t>
      </w:r>
    </w:p>
    <w:p w14:paraId="0C2AB241" w14:textId="77777777" w:rsidR="00217715" w:rsidRPr="004F1322" w:rsidRDefault="00217715" w:rsidP="00F923AB">
      <w:pPr>
        <w:jc w:val="both"/>
        <w:rPr>
          <w:rFonts w:ascii="Century Gothic" w:hAnsi="Century Gothic"/>
          <w:sz w:val="18"/>
          <w:szCs w:val="14"/>
        </w:rPr>
      </w:pPr>
    </w:p>
    <w:p w14:paraId="14EFF2A6" w14:textId="77777777" w:rsidR="00C930E9" w:rsidRPr="004F1322" w:rsidRDefault="00C930E9" w:rsidP="00F923AB">
      <w:pPr>
        <w:jc w:val="both"/>
        <w:rPr>
          <w:rFonts w:ascii="Century Gothic" w:hAnsi="Century Gothic"/>
          <w:sz w:val="18"/>
          <w:szCs w:val="14"/>
        </w:rPr>
      </w:pPr>
    </w:p>
    <w:p w14:paraId="543C73F7" w14:textId="77777777" w:rsidR="00C930E9" w:rsidRPr="004F1322" w:rsidRDefault="00C930E9" w:rsidP="00F923AB">
      <w:pPr>
        <w:jc w:val="both"/>
      </w:pPr>
    </w:p>
    <w:p w14:paraId="2E39A445" w14:textId="38AB486D" w:rsidR="00C930E9" w:rsidRPr="004F1322" w:rsidRDefault="00C930E9" w:rsidP="00F923AB">
      <w:pPr>
        <w:jc w:val="both"/>
      </w:pPr>
    </w:p>
    <w:p w14:paraId="745FC73A" w14:textId="77777777" w:rsidR="00C930E9" w:rsidRPr="004F1322" w:rsidRDefault="00C930E9" w:rsidP="00F923AB">
      <w:pPr>
        <w:jc w:val="both"/>
      </w:pPr>
    </w:p>
    <w:p w14:paraId="196AE5F2" w14:textId="77777777" w:rsidR="00C930E9" w:rsidRPr="004F1322" w:rsidRDefault="00C930E9" w:rsidP="00F923AB">
      <w:pPr>
        <w:jc w:val="both"/>
      </w:pPr>
    </w:p>
    <w:p w14:paraId="350441B7" w14:textId="62C8C909" w:rsidR="00C930E9" w:rsidRPr="004F1322" w:rsidRDefault="00C930E9" w:rsidP="00F923AB">
      <w:pPr>
        <w:jc w:val="both"/>
      </w:pPr>
    </w:p>
    <w:p w14:paraId="7F59EA49" w14:textId="77777777" w:rsidR="00C930E9" w:rsidRPr="004F1322" w:rsidRDefault="00C930E9" w:rsidP="00F923AB">
      <w:pPr>
        <w:jc w:val="both"/>
      </w:pPr>
    </w:p>
    <w:p w14:paraId="5D218A00" w14:textId="0C14D4AB" w:rsidR="00C930E9" w:rsidRPr="004F1322" w:rsidRDefault="00C930E9" w:rsidP="00F923AB">
      <w:pPr>
        <w:jc w:val="both"/>
      </w:pPr>
    </w:p>
    <w:p w14:paraId="149149EC" w14:textId="5F2E301C" w:rsidR="003F2179" w:rsidRPr="004F1322" w:rsidRDefault="003F2179" w:rsidP="00F923AB">
      <w:pPr>
        <w:jc w:val="both"/>
      </w:pPr>
      <w:r w:rsidRPr="004F1322">
        <w:rPr>
          <w:u w:val="single"/>
        </w:rPr>
        <w:lastRenderedPageBreak/>
        <w:t>Table des matières</w:t>
      </w:r>
    </w:p>
    <w:p w14:paraId="10E252CC" w14:textId="3F9B4E9E" w:rsidR="007324E8" w:rsidRDefault="003F2179">
      <w:pPr>
        <w:pStyle w:val="TM1"/>
        <w:rPr>
          <w:rFonts w:asciiTheme="minorHAnsi" w:eastAsiaTheme="minorEastAsia" w:hAnsiTheme="minorHAnsi" w:cstheme="minorBidi"/>
          <w:kern w:val="2"/>
          <w:szCs w:val="24"/>
          <w:lang w:val="es-ES" w:eastAsia="es-ES"/>
          <w14:ligatures w14:val="standardContextual"/>
        </w:rPr>
      </w:pPr>
      <w:r w:rsidRPr="004F1322">
        <w:rPr>
          <w:sz w:val="18"/>
          <w:szCs w:val="14"/>
        </w:rPr>
        <w:fldChar w:fldCharType="begin"/>
      </w:r>
      <w:r w:rsidRPr="004F1322">
        <w:rPr>
          <w:sz w:val="18"/>
          <w:szCs w:val="14"/>
        </w:rPr>
        <w:instrText xml:space="preserve"> TOC \o "1-3" \h \z \u </w:instrText>
      </w:r>
      <w:r w:rsidRPr="004F1322">
        <w:rPr>
          <w:sz w:val="18"/>
          <w:szCs w:val="14"/>
        </w:rPr>
        <w:fldChar w:fldCharType="separate"/>
      </w:r>
      <w:hyperlink w:anchor="_Toc188018078" w:history="1">
        <w:r w:rsidR="007324E8" w:rsidRPr="009347C6">
          <w:rPr>
            <w:rStyle w:val="Lienhypertexte"/>
          </w:rPr>
          <w:t>1</w:t>
        </w:r>
        <w:r w:rsidR="007324E8">
          <w:rPr>
            <w:rFonts w:asciiTheme="minorHAnsi" w:eastAsiaTheme="minorEastAsia" w:hAnsiTheme="minorHAnsi" w:cstheme="minorBidi"/>
            <w:kern w:val="2"/>
            <w:szCs w:val="24"/>
            <w:lang w:val="es-ES" w:eastAsia="es-ES"/>
            <w14:ligatures w14:val="standardContextual"/>
          </w:rPr>
          <w:tab/>
        </w:r>
        <w:r w:rsidR="007324E8" w:rsidRPr="009347C6">
          <w:rPr>
            <w:rStyle w:val="Lienhypertexte"/>
          </w:rPr>
          <w:t>Analyse préliminaire</w:t>
        </w:r>
        <w:r w:rsidR="007324E8">
          <w:rPr>
            <w:webHidden/>
          </w:rPr>
          <w:tab/>
        </w:r>
        <w:r w:rsidR="007324E8">
          <w:rPr>
            <w:webHidden/>
          </w:rPr>
          <w:fldChar w:fldCharType="begin"/>
        </w:r>
        <w:r w:rsidR="007324E8">
          <w:rPr>
            <w:webHidden/>
          </w:rPr>
          <w:instrText xml:space="preserve"> PAGEREF _Toc188018078 \h </w:instrText>
        </w:r>
        <w:r w:rsidR="007324E8">
          <w:rPr>
            <w:webHidden/>
          </w:rPr>
        </w:r>
        <w:r w:rsidR="007324E8">
          <w:rPr>
            <w:webHidden/>
          </w:rPr>
          <w:fldChar w:fldCharType="separate"/>
        </w:r>
        <w:r w:rsidR="004864D6">
          <w:rPr>
            <w:webHidden/>
          </w:rPr>
          <w:t>3</w:t>
        </w:r>
        <w:r w:rsidR="007324E8">
          <w:rPr>
            <w:webHidden/>
          </w:rPr>
          <w:fldChar w:fldCharType="end"/>
        </w:r>
      </w:hyperlink>
    </w:p>
    <w:p w14:paraId="558F1654" w14:textId="7C8BEF24"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79" w:history="1">
        <w:r w:rsidRPr="009347C6">
          <w:rPr>
            <w:rStyle w:val="Lienhypertexte"/>
            <w:noProof/>
          </w:rPr>
          <w:t>1.1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Introduction</w:t>
        </w:r>
        <w:r>
          <w:rPr>
            <w:noProof/>
            <w:webHidden/>
          </w:rPr>
          <w:tab/>
        </w:r>
        <w:r>
          <w:rPr>
            <w:noProof/>
            <w:webHidden/>
          </w:rPr>
          <w:fldChar w:fldCharType="begin"/>
        </w:r>
        <w:r>
          <w:rPr>
            <w:noProof/>
            <w:webHidden/>
          </w:rPr>
          <w:instrText xml:space="preserve"> PAGEREF _Toc188018079 \h </w:instrText>
        </w:r>
        <w:r>
          <w:rPr>
            <w:noProof/>
            <w:webHidden/>
          </w:rPr>
        </w:r>
        <w:r>
          <w:rPr>
            <w:noProof/>
            <w:webHidden/>
          </w:rPr>
          <w:fldChar w:fldCharType="separate"/>
        </w:r>
        <w:r w:rsidR="004864D6">
          <w:rPr>
            <w:noProof/>
            <w:webHidden/>
          </w:rPr>
          <w:t>3</w:t>
        </w:r>
        <w:r>
          <w:rPr>
            <w:noProof/>
            <w:webHidden/>
          </w:rPr>
          <w:fldChar w:fldCharType="end"/>
        </w:r>
      </w:hyperlink>
    </w:p>
    <w:p w14:paraId="6D587386" w14:textId="136412F2"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0" w:history="1">
        <w:r w:rsidRPr="009347C6">
          <w:rPr>
            <w:rStyle w:val="Lienhypertexte"/>
            <w:noProof/>
          </w:rPr>
          <w:t>1.2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Objectifs</w:t>
        </w:r>
        <w:r>
          <w:rPr>
            <w:noProof/>
            <w:webHidden/>
          </w:rPr>
          <w:tab/>
        </w:r>
        <w:r>
          <w:rPr>
            <w:noProof/>
            <w:webHidden/>
          </w:rPr>
          <w:fldChar w:fldCharType="begin"/>
        </w:r>
        <w:r>
          <w:rPr>
            <w:noProof/>
            <w:webHidden/>
          </w:rPr>
          <w:instrText xml:space="preserve"> PAGEREF _Toc188018080 \h </w:instrText>
        </w:r>
        <w:r>
          <w:rPr>
            <w:noProof/>
            <w:webHidden/>
          </w:rPr>
        </w:r>
        <w:r>
          <w:rPr>
            <w:noProof/>
            <w:webHidden/>
          </w:rPr>
          <w:fldChar w:fldCharType="separate"/>
        </w:r>
        <w:r w:rsidR="004864D6">
          <w:rPr>
            <w:noProof/>
            <w:webHidden/>
          </w:rPr>
          <w:t>3</w:t>
        </w:r>
        <w:r>
          <w:rPr>
            <w:noProof/>
            <w:webHidden/>
          </w:rPr>
          <w:fldChar w:fldCharType="end"/>
        </w:r>
      </w:hyperlink>
    </w:p>
    <w:p w14:paraId="7554C1CE" w14:textId="4923CE3C"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1" w:history="1">
        <w:r w:rsidRPr="009347C6">
          <w:rPr>
            <w:rStyle w:val="Lienhypertexte"/>
            <w:noProof/>
          </w:rPr>
          <w:t>1.3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bCs/>
            <w:noProof/>
          </w:rPr>
          <w:t>Gestion de projet</w:t>
        </w:r>
        <w:r>
          <w:rPr>
            <w:noProof/>
            <w:webHidden/>
          </w:rPr>
          <w:tab/>
        </w:r>
        <w:r>
          <w:rPr>
            <w:noProof/>
            <w:webHidden/>
          </w:rPr>
          <w:fldChar w:fldCharType="begin"/>
        </w:r>
        <w:r>
          <w:rPr>
            <w:noProof/>
            <w:webHidden/>
          </w:rPr>
          <w:instrText xml:space="preserve"> PAGEREF _Toc188018081 \h </w:instrText>
        </w:r>
        <w:r>
          <w:rPr>
            <w:noProof/>
            <w:webHidden/>
          </w:rPr>
        </w:r>
        <w:r>
          <w:rPr>
            <w:noProof/>
            <w:webHidden/>
          </w:rPr>
          <w:fldChar w:fldCharType="separate"/>
        </w:r>
        <w:r w:rsidR="004864D6">
          <w:rPr>
            <w:noProof/>
            <w:webHidden/>
          </w:rPr>
          <w:t>5</w:t>
        </w:r>
        <w:r>
          <w:rPr>
            <w:noProof/>
            <w:webHidden/>
          </w:rPr>
          <w:fldChar w:fldCharType="end"/>
        </w:r>
      </w:hyperlink>
    </w:p>
    <w:p w14:paraId="4F9BEBDA" w14:textId="3C5118F3" w:rsidR="007324E8" w:rsidRDefault="007324E8">
      <w:pPr>
        <w:pStyle w:val="TM1"/>
        <w:rPr>
          <w:rFonts w:asciiTheme="minorHAnsi" w:eastAsiaTheme="minorEastAsia" w:hAnsiTheme="minorHAnsi" w:cstheme="minorBidi"/>
          <w:kern w:val="2"/>
          <w:szCs w:val="24"/>
          <w:lang w:val="es-ES" w:eastAsia="es-ES"/>
          <w14:ligatures w14:val="standardContextual"/>
        </w:rPr>
      </w:pPr>
      <w:hyperlink w:anchor="_Toc188018082" w:history="1">
        <w:r w:rsidRPr="009347C6">
          <w:rPr>
            <w:rStyle w:val="Lienhypertexte"/>
          </w:rPr>
          <w:t>2</w:t>
        </w:r>
        <w:r>
          <w:rPr>
            <w:rFonts w:asciiTheme="minorHAnsi" w:eastAsiaTheme="minorEastAsia" w:hAnsiTheme="minorHAnsi" w:cstheme="minorBidi"/>
            <w:kern w:val="2"/>
            <w:szCs w:val="24"/>
            <w:lang w:val="es-ES" w:eastAsia="es-ES"/>
            <w14:ligatures w14:val="standardContextual"/>
          </w:rPr>
          <w:tab/>
        </w:r>
        <w:r w:rsidRPr="009347C6">
          <w:rPr>
            <w:rStyle w:val="Lienhypertexte"/>
          </w:rPr>
          <w:t>Analyse / Conception</w:t>
        </w:r>
        <w:r>
          <w:rPr>
            <w:webHidden/>
          </w:rPr>
          <w:tab/>
        </w:r>
        <w:r>
          <w:rPr>
            <w:webHidden/>
          </w:rPr>
          <w:fldChar w:fldCharType="begin"/>
        </w:r>
        <w:r>
          <w:rPr>
            <w:webHidden/>
          </w:rPr>
          <w:instrText xml:space="preserve"> PAGEREF _Toc188018082 \h </w:instrText>
        </w:r>
        <w:r>
          <w:rPr>
            <w:webHidden/>
          </w:rPr>
        </w:r>
        <w:r>
          <w:rPr>
            <w:webHidden/>
          </w:rPr>
          <w:fldChar w:fldCharType="separate"/>
        </w:r>
        <w:r w:rsidR="004864D6">
          <w:rPr>
            <w:webHidden/>
          </w:rPr>
          <w:t>5</w:t>
        </w:r>
        <w:r>
          <w:rPr>
            <w:webHidden/>
          </w:rPr>
          <w:fldChar w:fldCharType="end"/>
        </w:r>
      </w:hyperlink>
    </w:p>
    <w:p w14:paraId="2BB3F951" w14:textId="6CD4EF31"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3" w:history="1">
        <w:r w:rsidRPr="009347C6">
          <w:rPr>
            <w:rStyle w:val="Lienhypertexte"/>
            <w:noProof/>
          </w:rPr>
          <w:t>2.1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Domaine</w:t>
        </w:r>
        <w:r>
          <w:rPr>
            <w:noProof/>
            <w:webHidden/>
          </w:rPr>
          <w:tab/>
        </w:r>
        <w:r>
          <w:rPr>
            <w:noProof/>
            <w:webHidden/>
          </w:rPr>
          <w:fldChar w:fldCharType="begin"/>
        </w:r>
        <w:r>
          <w:rPr>
            <w:noProof/>
            <w:webHidden/>
          </w:rPr>
          <w:instrText xml:space="preserve"> PAGEREF _Toc188018083 \h </w:instrText>
        </w:r>
        <w:r>
          <w:rPr>
            <w:noProof/>
            <w:webHidden/>
          </w:rPr>
        </w:r>
        <w:r>
          <w:rPr>
            <w:noProof/>
            <w:webHidden/>
          </w:rPr>
          <w:fldChar w:fldCharType="separate"/>
        </w:r>
        <w:r w:rsidR="004864D6">
          <w:rPr>
            <w:noProof/>
            <w:webHidden/>
          </w:rPr>
          <w:t>5</w:t>
        </w:r>
        <w:r>
          <w:rPr>
            <w:noProof/>
            <w:webHidden/>
          </w:rPr>
          <w:fldChar w:fldCharType="end"/>
        </w:r>
      </w:hyperlink>
    </w:p>
    <w:p w14:paraId="32705A37" w14:textId="6C047B0F"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4" w:history="1">
        <w:r w:rsidRPr="009347C6">
          <w:rPr>
            <w:rStyle w:val="Lienhypertexte"/>
            <w:noProof/>
          </w:rPr>
          <w:t>2.2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Concepts</w:t>
        </w:r>
        <w:r>
          <w:rPr>
            <w:noProof/>
            <w:webHidden/>
          </w:rPr>
          <w:tab/>
        </w:r>
        <w:r>
          <w:rPr>
            <w:noProof/>
            <w:webHidden/>
          </w:rPr>
          <w:fldChar w:fldCharType="begin"/>
        </w:r>
        <w:r>
          <w:rPr>
            <w:noProof/>
            <w:webHidden/>
          </w:rPr>
          <w:instrText xml:space="preserve"> PAGEREF _Toc188018084 \h </w:instrText>
        </w:r>
        <w:r>
          <w:rPr>
            <w:noProof/>
            <w:webHidden/>
          </w:rPr>
        </w:r>
        <w:r>
          <w:rPr>
            <w:noProof/>
            <w:webHidden/>
          </w:rPr>
          <w:fldChar w:fldCharType="separate"/>
        </w:r>
        <w:r w:rsidR="004864D6">
          <w:rPr>
            <w:noProof/>
            <w:webHidden/>
          </w:rPr>
          <w:t>5</w:t>
        </w:r>
        <w:r>
          <w:rPr>
            <w:noProof/>
            <w:webHidden/>
          </w:rPr>
          <w:fldChar w:fldCharType="end"/>
        </w:r>
      </w:hyperlink>
    </w:p>
    <w:p w14:paraId="1B41B5E4" w14:textId="168E2C25"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5" w:history="1">
        <w:r w:rsidRPr="009347C6">
          <w:rPr>
            <w:rStyle w:val="Lienhypertexte"/>
            <w:noProof/>
          </w:rPr>
          <w:t>2.3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Analyse fonctionnelle</w:t>
        </w:r>
        <w:r>
          <w:rPr>
            <w:noProof/>
            <w:webHidden/>
          </w:rPr>
          <w:tab/>
        </w:r>
        <w:r>
          <w:rPr>
            <w:noProof/>
            <w:webHidden/>
          </w:rPr>
          <w:fldChar w:fldCharType="begin"/>
        </w:r>
        <w:r>
          <w:rPr>
            <w:noProof/>
            <w:webHidden/>
          </w:rPr>
          <w:instrText xml:space="preserve"> PAGEREF _Toc188018085 \h </w:instrText>
        </w:r>
        <w:r>
          <w:rPr>
            <w:noProof/>
            <w:webHidden/>
          </w:rPr>
        </w:r>
        <w:r>
          <w:rPr>
            <w:noProof/>
            <w:webHidden/>
          </w:rPr>
          <w:fldChar w:fldCharType="separate"/>
        </w:r>
        <w:r w:rsidR="004864D6">
          <w:rPr>
            <w:noProof/>
            <w:webHidden/>
          </w:rPr>
          <w:t>7</w:t>
        </w:r>
        <w:r>
          <w:rPr>
            <w:noProof/>
            <w:webHidden/>
          </w:rPr>
          <w:fldChar w:fldCharType="end"/>
        </w:r>
      </w:hyperlink>
    </w:p>
    <w:p w14:paraId="42EBB15D" w14:textId="270FC750"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6" w:history="1">
        <w:r w:rsidRPr="009347C6">
          <w:rPr>
            <w:rStyle w:val="Lienhypertexte"/>
            <w:noProof/>
          </w:rPr>
          <w:t>2.3.1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Supprimer un fichier de la médiathèque</w:t>
        </w:r>
        <w:r>
          <w:rPr>
            <w:noProof/>
            <w:webHidden/>
          </w:rPr>
          <w:tab/>
        </w:r>
        <w:r>
          <w:rPr>
            <w:noProof/>
            <w:webHidden/>
          </w:rPr>
          <w:fldChar w:fldCharType="begin"/>
        </w:r>
        <w:r>
          <w:rPr>
            <w:noProof/>
            <w:webHidden/>
          </w:rPr>
          <w:instrText xml:space="preserve"> PAGEREF _Toc188018086 \h </w:instrText>
        </w:r>
        <w:r>
          <w:rPr>
            <w:noProof/>
            <w:webHidden/>
          </w:rPr>
        </w:r>
        <w:r>
          <w:rPr>
            <w:noProof/>
            <w:webHidden/>
          </w:rPr>
          <w:fldChar w:fldCharType="separate"/>
        </w:r>
        <w:r w:rsidR="004864D6">
          <w:rPr>
            <w:noProof/>
            <w:webHidden/>
          </w:rPr>
          <w:t>7</w:t>
        </w:r>
        <w:r>
          <w:rPr>
            <w:noProof/>
            <w:webHidden/>
          </w:rPr>
          <w:fldChar w:fldCharType="end"/>
        </w:r>
      </w:hyperlink>
    </w:p>
    <w:p w14:paraId="670005D7" w14:textId="6C55F773"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7" w:history="1">
        <w:r w:rsidRPr="009347C6">
          <w:rPr>
            <w:rStyle w:val="Lienhypertexte"/>
            <w:noProof/>
          </w:rPr>
          <w:t>2.3.2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Ajouter un fichier local dans la médiathèque</w:t>
        </w:r>
        <w:r>
          <w:rPr>
            <w:noProof/>
            <w:webHidden/>
          </w:rPr>
          <w:tab/>
        </w:r>
        <w:r>
          <w:rPr>
            <w:noProof/>
            <w:webHidden/>
          </w:rPr>
          <w:fldChar w:fldCharType="begin"/>
        </w:r>
        <w:r>
          <w:rPr>
            <w:noProof/>
            <w:webHidden/>
          </w:rPr>
          <w:instrText xml:space="preserve"> PAGEREF _Toc188018087 \h </w:instrText>
        </w:r>
        <w:r>
          <w:rPr>
            <w:noProof/>
            <w:webHidden/>
          </w:rPr>
        </w:r>
        <w:r>
          <w:rPr>
            <w:noProof/>
            <w:webHidden/>
          </w:rPr>
          <w:fldChar w:fldCharType="separate"/>
        </w:r>
        <w:r w:rsidR="004864D6">
          <w:rPr>
            <w:noProof/>
            <w:webHidden/>
          </w:rPr>
          <w:t>7</w:t>
        </w:r>
        <w:r>
          <w:rPr>
            <w:noProof/>
            <w:webHidden/>
          </w:rPr>
          <w:fldChar w:fldCharType="end"/>
        </w:r>
      </w:hyperlink>
    </w:p>
    <w:p w14:paraId="06ECE6C5" w14:textId="41DB0C28"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8" w:history="1">
        <w:r w:rsidRPr="009347C6">
          <w:rPr>
            <w:rStyle w:val="Lienhypertexte"/>
            <w:noProof/>
          </w:rPr>
          <w:t>2.3.3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Jouer un fichier média de la médiathèque</w:t>
        </w:r>
        <w:r>
          <w:rPr>
            <w:noProof/>
            <w:webHidden/>
          </w:rPr>
          <w:tab/>
        </w:r>
        <w:r>
          <w:rPr>
            <w:noProof/>
            <w:webHidden/>
          </w:rPr>
          <w:fldChar w:fldCharType="begin"/>
        </w:r>
        <w:r>
          <w:rPr>
            <w:noProof/>
            <w:webHidden/>
          </w:rPr>
          <w:instrText xml:space="preserve"> PAGEREF _Toc188018088 \h </w:instrText>
        </w:r>
        <w:r>
          <w:rPr>
            <w:noProof/>
            <w:webHidden/>
          </w:rPr>
        </w:r>
        <w:r>
          <w:rPr>
            <w:noProof/>
            <w:webHidden/>
          </w:rPr>
          <w:fldChar w:fldCharType="separate"/>
        </w:r>
        <w:r w:rsidR="004864D6">
          <w:rPr>
            <w:noProof/>
            <w:webHidden/>
          </w:rPr>
          <w:t>8</w:t>
        </w:r>
        <w:r>
          <w:rPr>
            <w:noProof/>
            <w:webHidden/>
          </w:rPr>
          <w:fldChar w:fldCharType="end"/>
        </w:r>
      </w:hyperlink>
    </w:p>
    <w:p w14:paraId="495DC8FD" w14:textId="1B21719D"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89" w:history="1">
        <w:r w:rsidRPr="009347C6">
          <w:rPr>
            <w:rStyle w:val="Lienhypertexte"/>
            <w:noProof/>
          </w:rPr>
          <w:t>2.3.4</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Voir les détails d'un fichier</w:t>
        </w:r>
        <w:r>
          <w:rPr>
            <w:noProof/>
            <w:webHidden/>
          </w:rPr>
          <w:tab/>
        </w:r>
        <w:r>
          <w:rPr>
            <w:noProof/>
            <w:webHidden/>
          </w:rPr>
          <w:fldChar w:fldCharType="begin"/>
        </w:r>
        <w:r>
          <w:rPr>
            <w:noProof/>
            <w:webHidden/>
          </w:rPr>
          <w:instrText xml:space="preserve"> PAGEREF _Toc188018089 \h </w:instrText>
        </w:r>
        <w:r>
          <w:rPr>
            <w:noProof/>
            <w:webHidden/>
          </w:rPr>
        </w:r>
        <w:r>
          <w:rPr>
            <w:noProof/>
            <w:webHidden/>
          </w:rPr>
          <w:fldChar w:fldCharType="separate"/>
        </w:r>
        <w:r w:rsidR="004864D6">
          <w:rPr>
            <w:noProof/>
            <w:webHidden/>
          </w:rPr>
          <w:t>8</w:t>
        </w:r>
        <w:r>
          <w:rPr>
            <w:noProof/>
            <w:webHidden/>
          </w:rPr>
          <w:fldChar w:fldCharType="end"/>
        </w:r>
      </w:hyperlink>
    </w:p>
    <w:p w14:paraId="2DF47F4F" w14:textId="251B582F"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0" w:history="1">
        <w:r w:rsidRPr="009347C6">
          <w:rPr>
            <w:rStyle w:val="Lienhypertexte"/>
            <w:noProof/>
          </w:rPr>
          <w:t>2.3.5</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Affichage de la liste des fichiers médias locaux</w:t>
        </w:r>
        <w:r>
          <w:rPr>
            <w:noProof/>
            <w:webHidden/>
          </w:rPr>
          <w:tab/>
        </w:r>
        <w:r>
          <w:rPr>
            <w:noProof/>
            <w:webHidden/>
          </w:rPr>
          <w:fldChar w:fldCharType="begin"/>
        </w:r>
        <w:r>
          <w:rPr>
            <w:noProof/>
            <w:webHidden/>
          </w:rPr>
          <w:instrText xml:space="preserve"> PAGEREF _Toc188018090 \h </w:instrText>
        </w:r>
        <w:r>
          <w:rPr>
            <w:noProof/>
            <w:webHidden/>
          </w:rPr>
        </w:r>
        <w:r>
          <w:rPr>
            <w:noProof/>
            <w:webHidden/>
          </w:rPr>
          <w:fldChar w:fldCharType="separate"/>
        </w:r>
        <w:r w:rsidR="004864D6">
          <w:rPr>
            <w:noProof/>
            <w:webHidden/>
          </w:rPr>
          <w:t>8</w:t>
        </w:r>
        <w:r>
          <w:rPr>
            <w:noProof/>
            <w:webHidden/>
          </w:rPr>
          <w:fldChar w:fldCharType="end"/>
        </w:r>
      </w:hyperlink>
    </w:p>
    <w:p w14:paraId="17C4B4AC" w14:textId="5F5B928F"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1" w:history="1">
        <w:r w:rsidRPr="009347C6">
          <w:rPr>
            <w:rStyle w:val="Lienhypertexte"/>
            <w:noProof/>
          </w:rPr>
          <w:t>2.3.6</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Ajouter un fichier du réseaux dans ma médiathèque</w:t>
        </w:r>
        <w:r>
          <w:rPr>
            <w:noProof/>
            <w:webHidden/>
          </w:rPr>
          <w:tab/>
        </w:r>
        <w:r>
          <w:rPr>
            <w:noProof/>
            <w:webHidden/>
          </w:rPr>
          <w:fldChar w:fldCharType="begin"/>
        </w:r>
        <w:r>
          <w:rPr>
            <w:noProof/>
            <w:webHidden/>
          </w:rPr>
          <w:instrText xml:space="preserve"> PAGEREF _Toc188018091 \h </w:instrText>
        </w:r>
        <w:r>
          <w:rPr>
            <w:noProof/>
            <w:webHidden/>
          </w:rPr>
        </w:r>
        <w:r>
          <w:rPr>
            <w:noProof/>
            <w:webHidden/>
          </w:rPr>
          <w:fldChar w:fldCharType="separate"/>
        </w:r>
        <w:r w:rsidR="004864D6">
          <w:rPr>
            <w:noProof/>
            <w:webHidden/>
          </w:rPr>
          <w:t>8</w:t>
        </w:r>
        <w:r>
          <w:rPr>
            <w:noProof/>
            <w:webHidden/>
          </w:rPr>
          <w:fldChar w:fldCharType="end"/>
        </w:r>
      </w:hyperlink>
    </w:p>
    <w:p w14:paraId="7053DC16" w14:textId="760EF616"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2" w:history="1">
        <w:r w:rsidRPr="009347C6">
          <w:rPr>
            <w:rStyle w:val="Lienhypertexte"/>
            <w:noProof/>
          </w:rPr>
          <w:t>2.3.7</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Lire un contenu depuis le réseau de la communauté</w:t>
        </w:r>
        <w:r>
          <w:rPr>
            <w:noProof/>
            <w:webHidden/>
          </w:rPr>
          <w:tab/>
        </w:r>
        <w:r>
          <w:rPr>
            <w:noProof/>
            <w:webHidden/>
          </w:rPr>
          <w:fldChar w:fldCharType="begin"/>
        </w:r>
        <w:r>
          <w:rPr>
            <w:noProof/>
            <w:webHidden/>
          </w:rPr>
          <w:instrText xml:space="preserve"> PAGEREF _Toc188018092 \h </w:instrText>
        </w:r>
        <w:r>
          <w:rPr>
            <w:noProof/>
            <w:webHidden/>
          </w:rPr>
        </w:r>
        <w:r>
          <w:rPr>
            <w:noProof/>
            <w:webHidden/>
          </w:rPr>
          <w:fldChar w:fldCharType="separate"/>
        </w:r>
        <w:r w:rsidR="004864D6">
          <w:rPr>
            <w:noProof/>
            <w:webHidden/>
          </w:rPr>
          <w:t>9</w:t>
        </w:r>
        <w:r>
          <w:rPr>
            <w:noProof/>
            <w:webHidden/>
          </w:rPr>
          <w:fldChar w:fldCharType="end"/>
        </w:r>
      </w:hyperlink>
    </w:p>
    <w:p w14:paraId="5C2F1B45" w14:textId="1F1E7A86"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3" w:history="1">
        <w:r w:rsidRPr="009347C6">
          <w:rPr>
            <w:rStyle w:val="Lienhypertexte"/>
            <w:noProof/>
          </w:rPr>
          <w:t>2.3.8</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Télécharger un titre depuis le réseau de la communauté</w:t>
        </w:r>
        <w:r>
          <w:rPr>
            <w:noProof/>
            <w:webHidden/>
          </w:rPr>
          <w:tab/>
        </w:r>
        <w:r>
          <w:rPr>
            <w:noProof/>
            <w:webHidden/>
          </w:rPr>
          <w:fldChar w:fldCharType="begin"/>
        </w:r>
        <w:r>
          <w:rPr>
            <w:noProof/>
            <w:webHidden/>
          </w:rPr>
          <w:instrText xml:space="preserve"> PAGEREF _Toc188018093 \h </w:instrText>
        </w:r>
        <w:r>
          <w:rPr>
            <w:noProof/>
            <w:webHidden/>
          </w:rPr>
        </w:r>
        <w:r>
          <w:rPr>
            <w:noProof/>
            <w:webHidden/>
          </w:rPr>
          <w:fldChar w:fldCharType="separate"/>
        </w:r>
        <w:r w:rsidR="004864D6">
          <w:rPr>
            <w:noProof/>
            <w:webHidden/>
          </w:rPr>
          <w:t>9</w:t>
        </w:r>
        <w:r>
          <w:rPr>
            <w:noProof/>
            <w:webHidden/>
          </w:rPr>
          <w:fldChar w:fldCharType="end"/>
        </w:r>
      </w:hyperlink>
    </w:p>
    <w:p w14:paraId="163619D5" w14:textId="4818A8CC"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4" w:history="1">
        <w:r w:rsidRPr="009347C6">
          <w:rPr>
            <w:rStyle w:val="Lienhypertexte"/>
            <w:noProof/>
          </w:rPr>
          <w:t>2.3.9</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Connexion au réseau de la communauté</w:t>
        </w:r>
        <w:r>
          <w:rPr>
            <w:noProof/>
            <w:webHidden/>
          </w:rPr>
          <w:tab/>
        </w:r>
        <w:r>
          <w:rPr>
            <w:noProof/>
            <w:webHidden/>
          </w:rPr>
          <w:fldChar w:fldCharType="begin"/>
        </w:r>
        <w:r>
          <w:rPr>
            <w:noProof/>
            <w:webHidden/>
          </w:rPr>
          <w:instrText xml:space="preserve"> PAGEREF _Toc188018094 \h </w:instrText>
        </w:r>
        <w:r>
          <w:rPr>
            <w:noProof/>
            <w:webHidden/>
          </w:rPr>
        </w:r>
        <w:r>
          <w:rPr>
            <w:noProof/>
            <w:webHidden/>
          </w:rPr>
          <w:fldChar w:fldCharType="separate"/>
        </w:r>
        <w:r w:rsidR="004864D6">
          <w:rPr>
            <w:noProof/>
            <w:webHidden/>
          </w:rPr>
          <w:t>9</w:t>
        </w:r>
        <w:r>
          <w:rPr>
            <w:noProof/>
            <w:webHidden/>
          </w:rPr>
          <w:fldChar w:fldCharType="end"/>
        </w:r>
      </w:hyperlink>
    </w:p>
    <w:p w14:paraId="3489CC35" w14:textId="15EEE3EA"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5" w:history="1">
        <w:r w:rsidRPr="009347C6">
          <w:rPr>
            <w:rStyle w:val="Lienhypertexte"/>
            <w:noProof/>
          </w:rPr>
          <w:t>2.3.10</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Changer la disponibilité de ma médiathèque sur le réseau</w:t>
        </w:r>
        <w:r>
          <w:rPr>
            <w:noProof/>
            <w:webHidden/>
          </w:rPr>
          <w:tab/>
        </w:r>
        <w:r>
          <w:rPr>
            <w:noProof/>
            <w:webHidden/>
          </w:rPr>
          <w:fldChar w:fldCharType="begin"/>
        </w:r>
        <w:r>
          <w:rPr>
            <w:noProof/>
            <w:webHidden/>
          </w:rPr>
          <w:instrText xml:space="preserve"> PAGEREF _Toc188018095 \h </w:instrText>
        </w:r>
        <w:r>
          <w:rPr>
            <w:noProof/>
            <w:webHidden/>
          </w:rPr>
        </w:r>
        <w:r>
          <w:rPr>
            <w:noProof/>
            <w:webHidden/>
          </w:rPr>
          <w:fldChar w:fldCharType="separate"/>
        </w:r>
        <w:r w:rsidR="004864D6">
          <w:rPr>
            <w:noProof/>
            <w:webHidden/>
          </w:rPr>
          <w:t>9</w:t>
        </w:r>
        <w:r>
          <w:rPr>
            <w:noProof/>
            <w:webHidden/>
          </w:rPr>
          <w:fldChar w:fldCharType="end"/>
        </w:r>
      </w:hyperlink>
    </w:p>
    <w:p w14:paraId="256BE034" w14:textId="06EF47C1"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6" w:history="1">
        <w:r w:rsidRPr="009347C6">
          <w:rPr>
            <w:rStyle w:val="Lienhypertexte"/>
            <w:noProof/>
          </w:rPr>
          <w:t>2.3.11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Supprimer un fichier de la médiathèque</w:t>
        </w:r>
        <w:r>
          <w:rPr>
            <w:noProof/>
            <w:webHidden/>
          </w:rPr>
          <w:tab/>
        </w:r>
        <w:r>
          <w:rPr>
            <w:noProof/>
            <w:webHidden/>
          </w:rPr>
          <w:fldChar w:fldCharType="begin"/>
        </w:r>
        <w:r>
          <w:rPr>
            <w:noProof/>
            <w:webHidden/>
          </w:rPr>
          <w:instrText xml:space="preserve"> PAGEREF _Toc188018096 \h </w:instrText>
        </w:r>
        <w:r>
          <w:rPr>
            <w:noProof/>
            <w:webHidden/>
          </w:rPr>
        </w:r>
        <w:r>
          <w:rPr>
            <w:noProof/>
            <w:webHidden/>
          </w:rPr>
          <w:fldChar w:fldCharType="separate"/>
        </w:r>
        <w:r w:rsidR="004864D6">
          <w:rPr>
            <w:noProof/>
            <w:webHidden/>
          </w:rPr>
          <w:t>10</w:t>
        </w:r>
        <w:r>
          <w:rPr>
            <w:noProof/>
            <w:webHidden/>
          </w:rPr>
          <w:fldChar w:fldCharType="end"/>
        </w:r>
      </w:hyperlink>
    </w:p>
    <w:p w14:paraId="3684E14A" w14:textId="3B5F1AEC"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7" w:history="1">
        <w:r w:rsidRPr="009347C6">
          <w:rPr>
            <w:rStyle w:val="Lienhypertexte"/>
            <w:noProof/>
          </w:rPr>
          <w:t>2.3.12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Jouer un fichier média de la médiathèque</w:t>
        </w:r>
        <w:r>
          <w:rPr>
            <w:noProof/>
            <w:webHidden/>
          </w:rPr>
          <w:tab/>
        </w:r>
        <w:r>
          <w:rPr>
            <w:noProof/>
            <w:webHidden/>
          </w:rPr>
          <w:fldChar w:fldCharType="begin"/>
        </w:r>
        <w:r>
          <w:rPr>
            <w:noProof/>
            <w:webHidden/>
          </w:rPr>
          <w:instrText xml:space="preserve"> PAGEREF _Toc188018097 \h </w:instrText>
        </w:r>
        <w:r>
          <w:rPr>
            <w:noProof/>
            <w:webHidden/>
          </w:rPr>
        </w:r>
        <w:r>
          <w:rPr>
            <w:noProof/>
            <w:webHidden/>
          </w:rPr>
          <w:fldChar w:fldCharType="separate"/>
        </w:r>
        <w:r w:rsidR="004864D6">
          <w:rPr>
            <w:noProof/>
            <w:webHidden/>
          </w:rPr>
          <w:t>10</w:t>
        </w:r>
        <w:r>
          <w:rPr>
            <w:noProof/>
            <w:webHidden/>
          </w:rPr>
          <w:fldChar w:fldCharType="end"/>
        </w:r>
      </w:hyperlink>
    </w:p>
    <w:p w14:paraId="22C3A8C7" w14:textId="5C1050B2"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8" w:history="1">
        <w:r w:rsidRPr="009347C6">
          <w:rPr>
            <w:rStyle w:val="Lienhypertexte"/>
            <w:noProof/>
          </w:rPr>
          <w:t>2.3.13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Voir les détails d'un fichier</w:t>
        </w:r>
        <w:r>
          <w:rPr>
            <w:noProof/>
            <w:webHidden/>
          </w:rPr>
          <w:tab/>
        </w:r>
        <w:r>
          <w:rPr>
            <w:noProof/>
            <w:webHidden/>
          </w:rPr>
          <w:fldChar w:fldCharType="begin"/>
        </w:r>
        <w:r>
          <w:rPr>
            <w:noProof/>
            <w:webHidden/>
          </w:rPr>
          <w:instrText xml:space="preserve"> PAGEREF _Toc188018098 \h </w:instrText>
        </w:r>
        <w:r>
          <w:rPr>
            <w:noProof/>
            <w:webHidden/>
          </w:rPr>
        </w:r>
        <w:r>
          <w:rPr>
            <w:noProof/>
            <w:webHidden/>
          </w:rPr>
          <w:fldChar w:fldCharType="separate"/>
        </w:r>
        <w:r w:rsidR="004864D6">
          <w:rPr>
            <w:noProof/>
            <w:webHidden/>
          </w:rPr>
          <w:t>10</w:t>
        </w:r>
        <w:r>
          <w:rPr>
            <w:noProof/>
            <w:webHidden/>
          </w:rPr>
          <w:fldChar w:fldCharType="end"/>
        </w:r>
      </w:hyperlink>
    </w:p>
    <w:p w14:paraId="472EAC6A" w14:textId="5CDF4645"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099" w:history="1">
        <w:r w:rsidRPr="009347C6">
          <w:rPr>
            <w:rStyle w:val="Lienhypertexte"/>
            <w:noProof/>
          </w:rPr>
          <w:t>2.3.14</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Ajout de ma médiathèque dans le réseau de la communauté</w:t>
        </w:r>
        <w:r>
          <w:rPr>
            <w:noProof/>
            <w:webHidden/>
          </w:rPr>
          <w:tab/>
        </w:r>
        <w:r>
          <w:rPr>
            <w:noProof/>
            <w:webHidden/>
          </w:rPr>
          <w:fldChar w:fldCharType="begin"/>
        </w:r>
        <w:r>
          <w:rPr>
            <w:noProof/>
            <w:webHidden/>
          </w:rPr>
          <w:instrText xml:space="preserve"> PAGEREF _Toc188018099 \h </w:instrText>
        </w:r>
        <w:r>
          <w:rPr>
            <w:noProof/>
            <w:webHidden/>
          </w:rPr>
        </w:r>
        <w:r>
          <w:rPr>
            <w:noProof/>
            <w:webHidden/>
          </w:rPr>
          <w:fldChar w:fldCharType="separate"/>
        </w:r>
        <w:r w:rsidR="004864D6">
          <w:rPr>
            <w:noProof/>
            <w:webHidden/>
          </w:rPr>
          <w:t>11</w:t>
        </w:r>
        <w:r>
          <w:rPr>
            <w:noProof/>
            <w:webHidden/>
          </w:rPr>
          <w:fldChar w:fldCharType="end"/>
        </w:r>
      </w:hyperlink>
    </w:p>
    <w:p w14:paraId="64993B58" w14:textId="649D4391"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0" w:history="1">
        <w:r w:rsidRPr="009347C6">
          <w:rPr>
            <w:rStyle w:val="Lienhypertexte"/>
            <w:noProof/>
          </w:rPr>
          <w:t>2.3.15</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Lire un contenu depuis le réseau de la communauté</w:t>
        </w:r>
        <w:r>
          <w:rPr>
            <w:noProof/>
            <w:webHidden/>
          </w:rPr>
          <w:tab/>
        </w:r>
        <w:r>
          <w:rPr>
            <w:noProof/>
            <w:webHidden/>
          </w:rPr>
          <w:fldChar w:fldCharType="begin"/>
        </w:r>
        <w:r>
          <w:rPr>
            <w:noProof/>
            <w:webHidden/>
          </w:rPr>
          <w:instrText xml:space="preserve"> PAGEREF _Toc188018100 \h </w:instrText>
        </w:r>
        <w:r>
          <w:rPr>
            <w:noProof/>
            <w:webHidden/>
          </w:rPr>
        </w:r>
        <w:r>
          <w:rPr>
            <w:noProof/>
            <w:webHidden/>
          </w:rPr>
          <w:fldChar w:fldCharType="separate"/>
        </w:r>
        <w:r w:rsidR="004864D6">
          <w:rPr>
            <w:noProof/>
            <w:webHidden/>
          </w:rPr>
          <w:t>11</w:t>
        </w:r>
        <w:r>
          <w:rPr>
            <w:noProof/>
            <w:webHidden/>
          </w:rPr>
          <w:fldChar w:fldCharType="end"/>
        </w:r>
      </w:hyperlink>
    </w:p>
    <w:p w14:paraId="65867AD4" w14:textId="307EEE48"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1" w:history="1">
        <w:r w:rsidRPr="009347C6">
          <w:rPr>
            <w:rStyle w:val="Lienhypertexte"/>
            <w:noProof/>
          </w:rPr>
          <w:t>2.3.16</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Télécharger un titre depuis le réseau de la communauté</w:t>
        </w:r>
        <w:r>
          <w:rPr>
            <w:noProof/>
            <w:webHidden/>
          </w:rPr>
          <w:tab/>
        </w:r>
        <w:r>
          <w:rPr>
            <w:noProof/>
            <w:webHidden/>
          </w:rPr>
          <w:fldChar w:fldCharType="begin"/>
        </w:r>
        <w:r>
          <w:rPr>
            <w:noProof/>
            <w:webHidden/>
          </w:rPr>
          <w:instrText xml:space="preserve"> PAGEREF _Toc188018101 \h </w:instrText>
        </w:r>
        <w:r>
          <w:rPr>
            <w:noProof/>
            <w:webHidden/>
          </w:rPr>
        </w:r>
        <w:r>
          <w:rPr>
            <w:noProof/>
            <w:webHidden/>
          </w:rPr>
          <w:fldChar w:fldCharType="separate"/>
        </w:r>
        <w:r w:rsidR="004864D6">
          <w:rPr>
            <w:noProof/>
            <w:webHidden/>
          </w:rPr>
          <w:t>11</w:t>
        </w:r>
        <w:r>
          <w:rPr>
            <w:noProof/>
            <w:webHidden/>
          </w:rPr>
          <w:fldChar w:fldCharType="end"/>
        </w:r>
      </w:hyperlink>
    </w:p>
    <w:p w14:paraId="73230B60" w14:textId="4CDF13C9"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2" w:history="1">
        <w:r w:rsidRPr="009347C6">
          <w:rPr>
            <w:rStyle w:val="Lienhypertexte"/>
            <w:noProof/>
          </w:rPr>
          <w:t>2.3.17</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Mettre à jour la bibliothèque du réseau de la communauté</w:t>
        </w:r>
        <w:r>
          <w:rPr>
            <w:noProof/>
            <w:webHidden/>
          </w:rPr>
          <w:tab/>
        </w:r>
        <w:r>
          <w:rPr>
            <w:noProof/>
            <w:webHidden/>
          </w:rPr>
          <w:fldChar w:fldCharType="begin"/>
        </w:r>
        <w:r>
          <w:rPr>
            <w:noProof/>
            <w:webHidden/>
          </w:rPr>
          <w:instrText xml:space="preserve"> PAGEREF _Toc188018102 \h </w:instrText>
        </w:r>
        <w:r>
          <w:rPr>
            <w:noProof/>
            <w:webHidden/>
          </w:rPr>
        </w:r>
        <w:r>
          <w:rPr>
            <w:noProof/>
            <w:webHidden/>
          </w:rPr>
          <w:fldChar w:fldCharType="separate"/>
        </w:r>
        <w:r w:rsidR="004864D6">
          <w:rPr>
            <w:noProof/>
            <w:webHidden/>
          </w:rPr>
          <w:t>12</w:t>
        </w:r>
        <w:r>
          <w:rPr>
            <w:noProof/>
            <w:webHidden/>
          </w:rPr>
          <w:fldChar w:fldCharType="end"/>
        </w:r>
      </w:hyperlink>
    </w:p>
    <w:p w14:paraId="22786574" w14:textId="14B841BC"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3" w:history="1">
        <w:r w:rsidRPr="009347C6">
          <w:rPr>
            <w:rStyle w:val="Lienhypertexte"/>
            <w:noProof/>
          </w:rPr>
          <w:t>2.3.18</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Connexion au réseau de la communauté</w:t>
        </w:r>
        <w:r>
          <w:rPr>
            <w:noProof/>
            <w:webHidden/>
          </w:rPr>
          <w:tab/>
        </w:r>
        <w:r>
          <w:rPr>
            <w:noProof/>
            <w:webHidden/>
          </w:rPr>
          <w:fldChar w:fldCharType="begin"/>
        </w:r>
        <w:r>
          <w:rPr>
            <w:noProof/>
            <w:webHidden/>
          </w:rPr>
          <w:instrText xml:space="preserve"> PAGEREF _Toc188018103 \h </w:instrText>
        </w:r>
        <w:r>
          <w:rPr>
            <w:noProof/>
            <w:webHidden/>
          </w:rPr>
        </w:r>
        <w:r>
          <w:rPr>
            <w:noProof/>
            <w:webHidden/>
          </w:rPr>
          <w:fldChar w:fldCharType="separate"/>
        </w:r>
        <w:r w:rsidR="004864D6">
          <w:rPr>
            <w:noProof/>
            <w:webHidden/>
          </w:rPr>
          <w:t>12</w:t>
        </w:r>
        <w:r>
          <w:rPr>
            <w:noProof/>
            <w:webHidden/>
          </w:rPr>
          <w:fldChar w:fldCharType="end"/>
        </w:r>
      </w:hyperlink>
    </w:p>
    <w:p w14:paraId="7FD8C51D" w14:textId="5591CBEE"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4" w:history="1">
        <w:r w:rsidRPr="009347C6">
          <w:rPr>
            <w:rStyle w:val="Lienhypertexte"/>
            <w:rFonts w:ascii="Calibri" w:hAnsi="Calibri"/>
            <w:noProof/>
            <w:lang w:val="fr-CH" w:eastAsia="fr-CH"/>
          </w:rPr>
          <w:t>2.3.19</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Changer la disponibilité de ma médiathèque sur le réseau</w:t>
        </w:r>
        <w:r>
          <w:rPr>
            <w:noProof/>
            <w:webHidden/>
          </w:rPr>
          <w:tab/>
        </w:r>
        <w:r>
          <w:rPr>
            <w:noProof/>
            <w:webHidden/>
          </w:rPr>
          <w:fldChar w:fldCharType="begin"/>
        </w:r>
        <w:r>
          <w:rPr>
            <w:noProof/>
            <w:webHidden/>
          </w:rPr>
          <w:instrText xml:space="preserve"> PAGEREF _Toc188018104 \h </w:instrText>
        </w:r>
        <w:r>
          <w:rPr>
            <w:noProof/>
            <w:webHidden/>
          </w:rPr>
        </w:r>
        <w:r>
          <w:rPr>
            <w:noProof/>
            <w:webHidden/>
          </w:rPr>
          <w:fldChar w:fldCharType="separate"/>
        </w:r>
        <w:r w:rsidR="004864D6">
          <w:rPr>
            <w:noProof/>
            <w:webHidden/>
          </w:rPr>
          <w:t>12</w:t>
        </w:r>
        <w:r>
          <w:rPr>
            <w:noProof/>
            <w:webHidden/>
          </w:rPr>
          <w:fldChar w:fldCharType="end"/>
        </w:r>
      </w:hyperlink>
    </w:p>
    <w:p w14:paraId="3A0EEFA8" w14:textId="7634B7D1" w:rsidR="007324E8" w:rsidRDefault="007324E8">
      <w:pPr>
        <w:pStyle w:val="TM3"/>
        <w:tabs>
          <w:tab w:val="left" w:pos="14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5" w:history="1">
        <w:r w:rsidRPr="009347C6">
          <w:rPr>
            <w:rStyle w:val="Lienhypertexte"/>
            <w:rFonts w:ascii="Calibri" w:hAnsi="Calibri"/>
            <w:noProof/>
            <w:lang w:val="fr-CH" w:eastAsia="fr-CH"/>
          </w:rPr>
          <w:t>2.3.20</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Affichage des titres d'une médiathèque</w:t>
        </w:r>
        <w:r>
          <w:rPr>
            <w:noProof/>
            <w:webHidden/>
          </w:rPr>
          <w:tab/>
        </w:r>
        <w:r>
          <w:rPr>
            <w:noProof/>
            <w:webHidden/>
          </w:rPr>
          <w:fldChar w:fldCharType="begin"/>
        </w:r>
        <w:r>
          <w:rPr>
            <w:noProof/>
            <w:webHidden/>
          </w:rPr>
          <w:instrText xml:space="preserve"> PAGEREF _Toc188018105 \h </w:instrText>
        </w:r>
        <w:r>
          <w:rPr>
            <w:noProof/>
            <w:webHidden/>
          </w:rPr>
        </w:r>
        <w:r>
          <w:rPr>
            <w:noProof/>
            <w:webHidden/>
          </w:rPr>
          <w:fldChar w:fldCharType="separate"/>
        </w:r>
        <w:r w:rsidR="004864D6">
          <w:rPr>
            <w:noProof/>
            <w:webHidden/>
          </w:rPr>
          <w:t>13</w:t>
        </w:r>
        <w:r>
          <w:rPr>
            <w:noProof/>
            <w:webHidden/>
          </w:rPr>
          <w:fldChar w:fldCharType="end"/>
        </w:r>
      </w:hyperlink>
    </w:p>
    <w:p w14:paraId="6A0CDF43" w14:textId="4DBA2C11"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6" w:history="1">
        <w:r w:rsidRPr="009347C6">
          <w:rPr>
            <w:rStyle w:val="Lienhypertexte"/>
            <w:noProof/>
          </w:rPr>
          <w:t>2.4</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Maquettes</w:t>
        </w:r>
        <w:r>
          <w:rPr>
            <w:noProof/>
            <w:webHidden/>
          </w:rPr>
          <w:tab/>
        </w:r>
        <w:r>
          <w:rPr>
            <w:noProof/>
            <w:webHidden/>
          </w:rPr>
          <w:fldChar w:fldCharType="begin"/>
        </w:r>
        <w:r>
          <w:rPr>
            <w:noProof/>
            <w:webHidden/>
          </w:rPr>
          <w:instrText xml:space="preserve"> PAGEREF _Toc188018106 \h </w:instrText>
        </w:r>
        <w:r>
          <w:rPr>
            <w:noProof/>
            <w:webHidden/>
          </w:rPr>
        </w:r>
        <w:r>
          <w:rPr>
            <w:noProof/>
            <w:webHidden/>
          </w:rPr>
          <w:fldChar w:fldCharType="separate"/>
        </w:r>
        <w:r w:rsidR="004864D6">
          <w:rPr>
            <w:noProof/>
            <w:webHidden/>
          </w:rPr>
          <w:t>13</w:t>
        </w:r>
        <w:r>
          <w:rPr>
            <w:noProof/>
            <w:webHidden/>
          </w:rPr>
          <w:fldChar w:fldCharType="end"/>
        </w:r>
      </w:hyperlink>
    </w:p>
    <w:p w14:paraId="0ADE0860" w14:textId="093DC4ED"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7" w:history="1">
        <w:r w:rsidRPr="009347C6">
          <w:rPr>
            <w:rStyle w:val="Lienhypertexte"/>
            <w:noProof/>
          </w:rPr>
          <w:t>2.4.1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Numériques</w:t>
        </w:r>
        <w:r>
          <w:rPr>
            <w:noProof/>
            <w:webHidden/>
          </w:rPr>
          <w:tab/>
        </w:r>
        <w:r>
          <w:rPr>
            <w:noProof/>
            <w:webHidden/>
          </w:rPr>
          <w:fldChar w:fldCharType="begin"/>
        </w:r>
        <w:r>
          <w:rPr>
            <w:noProof/>
            <w:webHidden/>
          </w:rPr>
          <w:instrText xml:space="preserve"> PAGEREF _Toc188018107 \h </w:instrText>
        </w:r>
        <w:r>
          <w:rPr>
            <w:noProof/>
            <w:webHidden/>
          </w:rPr>
        </w:r>
        <w:r>
          <w:rPr>
            <w:noProof/>
            <w:webHidden/>
          </w:rPr>
          <w:fldChar w:fldCharType="separate"/>
        </w:r>
        <w:r w:rsidR="004864D6">
          <w:rPr>
            <w:noProof/>
            <w:webHidden/>
          </w:rPr>
          <w:t>13</w:t>
        </w:r>
        <w:r>
          <w:rPr>
            <w:noProof/>
            <w:webHidden/>
          </w:rPr>
          <w:fldChar w:fldCharType="end"/>
        </w:r>
      </w:hyperlink>
    </w:p>
    <w:p w14:paraId="02F40818" w14:textId="3C68280A"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08" w:history="1">
        <w:r w:rsidRPr="009347C6">
          <w:rPr>
            <w:rStyle w:val="Lienhypertexte"/>
            <w:noProof/>
          </w:rPr>
          <w:t>2.4.2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Faites à la main</w:t>
        </w:r>
        <w:r>
          <w:rPr>
            <w:noProof/>
            <w:webHidden/>
          </w:rPr>
          <w:tab/>
        </w:r>
        <w:r>
          <w:rPr>
            <w:noProof/>
            <w:webHidden/>
          </w:rPr>
          <w:fldChar w:fldCharType="begin"/>
        </w:r>
        <w:r>
          <w:rPr>
            <w:noProof/>
            <w:webHidden/>
          </w:rPr>
          <w:instrText xml:space="preserve"> PAGEREF _Toc188018108 \h </w:instrText>
        </w:r>
        <w:r>
          <w:rPr>
            <w:noProof/>
            <w:webHidden/>
          </w:rPr>
        </w:r>
        <w:r>
          <w:rPr>
            <w:noProof/>
            <w:webHidden/>
          </w:rPr>
          <w:fldChar w:fldCharType="separate"/>
        </w:r>
        <w:r w:rsidR="004864D6">
          <w:rPr>
            <w:noProof/>
            <w:webHidden/>
          </w:rPr>
          <w:t>14</w:t>
        </w:r>
        <w:r>
          <w:rPr>
            <w:noProof/>
            <w:webHidden/>
          </w:rPr>
          <w:fldChar w:fldCharType="end"/>
        </w:r>
      </w:hyperlink>
    </w:p>
    <w:p w14:paraId="66E7438E" w14:textId="39F2069D" w:rsidR="007324E8" w:rsidRDefault="007324E8">
      <w:pPr>
        <w:pStyle w:val="TM1"/>
        <w:rPr>
          <w:rFonts w:asciiTheme="minorHAnsi" w:eastAsiaTheme="minorEastAsia" w:hAnsiTheme="minorHAnsi" w:cstheme="minorBidi"/>
          <w:kern w:val="2"/>
          <w:szCs w:val="24"/>
          <w:lang w:val="es-ES" w:eastAsia="es-ES"/>
          <w14:ligatures w14:val="standardContextual"/>
        </w:rPr>
      </w:pPr>
      <w:hyperlink w:anchor="_Toc188018109" w:history="1">
        <w:r w:rsidRPr="009347C6">
          <w:rPr>
            <w:rStyle w:val="Lienhypertexte"/>
          </w:rPr>
          <w:t>3</w:t>
        </w:r>
        <w:r>
          <w:rPr>
            <w:rFonts w:asciiTheme="minorHAnsi" w:eastAsiaTheme="minorEastAsia" w:hAnsiTheme="minorHAnsi" w:cstheme="minorBidi"/>
            <w:kern w:val="2"/>
            <w:szCs w:val="24"/>
            <w:lang w:val="es-ES" w:eastAsia="es-ES"/>
            <w14:ligatures w14:val="standardContextual"/>
          </w:rPr>
          <w:tab/>
        </w:r>
        <w:r w:rsidRPr="009347C6">
          <w:rPr>
            <w:rStyle w:val="Lienhypertexte"/>
          </w:rPr>
          <w:t>Réalisation</w:t>
        </w:r>
        <w:r>
          <w:rPr>
            <w:webHidden/>
          </w:rPr>
          <w:tab/>
        </w:r>
        <w:r>
          <w:rPr>
            <w:webHidden/>
          </w:rPr>
          <w:fldChar w:fldCharType="begin"/>
        </w:r>
        <w:r>
          <w:rPr>
            <w:webHidden/>
          </w:rPr>
          <w:instrText xml:space="preserve"> PAGEREF _Toc188018109 \h </w:instrText>
        </w:r>
        <w:r>
          <w:rPr>
            <w:webHidden/>
          </w:rPr>
        </w:r>
        <w:r>
          <w:rPr>
            <w:webHidden/>
          </w:rPr>
          <w:fldChar w:fldCharType="separate"/>
        </w:r>
        <w:r w:rsidR="004864D6">
          <w:rPr>
            <w:webHidden/>
          </w:rPr>
          <w:t>14</w:t>
        </w:r>
        <w:r>
          <w:rPr>
            <w:webHidden/>
          </w:rPr>
          <w:fldChar w:fldCharType="end"/>
        </w:r>
      </w:hyperlink>
    </w:p>
    <w:p w14:paraId="51177953" w14:textId="0689FF80"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0" w:history="1">
        <w:r w:rsidRPr="009347C6">
          <w:rPr>
            <w:rStyle w:val="Lienhypertexte"/>
            <w:noProof/>
          </w:rPr>
          <w:t>3.1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Points de design spécifiques</w:t>
        </w:r>
        <w:r>
          <w:rPr>
            <w:noProof/>
            <w:webHidden/>
          </w:rPr>
          <w:tab/>
        </w:r>
        <w:r>
          <w:rPr>
            <w:noProof/>
            <w:webHidden/>
          </w:rPr>
          <w:fldChar w:fldCharType="begin"/>
        </w:r>
        <w:r>
          <w:rPr>
            <w:noProof/>
            <w:webHidden/>
          </w:rPr>
          <w:instrText xml:space="preserve"> PAGEREF _Toc188018110 \h </w:instrText>
        </w:r>
        <w:r>
          <w:rPr>
            <w:noProof/>
            <w:webHidden/>
          </w:rPr>
        </w:r>
        <w:r>
          <w:rPr>
            <w:noProof/>
            <w:webHidden/>
          </w:rPr>
          <w:fldChar w:fldCharType="separate"/>
        </w:r>
        <w:r w:rsidR="004864D6">
          <w:rPr>
            <w:noProof/>
            <w:webHidden/>
          </w:rPr>
          <w:t>14</w:t>
        </w:r>
        <w:r>
          <w:rPr>
            <w:noProof/>
            <w:webHidden/>
          </w:rPr>
          <w:fldChar w:fldCharType="end"/>
        </w:r>
      </w:hyperlink>
    </w:p>
    <w:p w14:paraId="0C9654B9" w14:textId="75CC1C5C"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1" w:history="1">
        <w:r w:rsidRPr="009347C6">
          <w:rPr>
            <w:rStyle w:val="Lienhypertexte"/>
            <w:noProof/>
          </w:rPr>
          <w:t>3.1.1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Architecture du système P2P :</w:t>
        </w:r>
        <w:r>
          <w:rPr>
            <w:noProof/>
            <w:webHidden/>
          </w:rPr>
          <w:tab/>
        </w:r>
        <w:r>
          <w:rPr>
            <w:noProof/>
            <w:webHidden/>
          </w:rPr>
          <w:fldChar w:fldCharType="begin"/>
        </w:r>
        <w:r>
          <w:rPr>
            <w:noProof/>
            <w:webHidden/>
          </w:rPr>
          <w:instrText xml:space="preserve"> PAGEREF _Toc188018111 \h </w:instrText>
        </w:r>
        <w:r>
          <w:rPr>
            <w:noProof/>
            <w:webHidden/>
          </w:rPr>
        </w:r>
        <w:r>
          <w:rPr>
            <w:noProof/>
            <w:webHidden/>
          </w:rPr>
          <w:fldChar w:fldCharType="separate"/>
        </w:r>
        <w:r w:rsidR="004864D6">
          <w:rPr>
            <w:noProof/>
            <w:webHidden/>
          </w:rPr>
          <w:t>14</w:t>
        </w:r>
        <w:r>
          <w:rPr>
            <w:noProof/>
            <w:webHidden/>
          </w:rPr>
          <w:fldChar w:fldCharType="end"/>
        </w:r>
      </w:hyperlink>
    </w:p>
    <w:p w14:paraId="7E3D0270" w14:textId="7EF754A1"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2" w:history="1">
        <w:r w:rsidRPr="009347C6">
          <w:rPr>
            <w:rStyle w:val="Lienhypertexte"/>
            <w:noProof/>
          </w:rPr>
          <w:t>3.1.2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Fonctionnalités principales :</w:t>
        </w:r>
        <w:r>
          <w:rPr>
            <w:noProof/>
            <w:webHidden/>
          </w:rPr>
          <w:tab/>
        </w:r>
        <w:r>
          <w:rPr>
            <w:noProof/>
            <w:webHidden/>
          </w:rPr>
          <w:fldChar w:fldCharType="begin"/>
        </w:r>
        <w:r>
          <w:rPr>
            <w:noProof/>
            <w:webHidden/>
          </w:rPr>
          <w:instrText xml:space="preserve"> PAGEREF _Toc188018112 \h </w:instrText>
        </w:r>
        <w:r>
          <w:rPr>
            <w:noProof/>
            <w:webHidden/>
          </w:rPr>
        </w:r>
        <w:r>
          <w:rPr>
            <w:noProof/>
            <w:webHidden/>
          </w:rPr>
          <w:fldChar w:fldCharType="separate"/>
        </w:r>
        <w:r w:rsidR="004864D6">
          <w:rPr>
            <w:noProof/>
            <w:webHidden/>
          </w:rPr>
          <w:t>15</w:t>
        </w:r>
        <w:r>
          <w:rPr>
            <w:noProof/>
            <w:webHidden/>
          </w:rPr>
          <w:fldChar w:fldCharType="end"/>
        </w:r>
      </w:hyperlink>
    </w:p>
    <w:p w14:paraId="05937C9A" w14:textId="6D62A599"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3" w:history="1">
        <w:r w:rsidRPr="009347C6">
          <w:rPr>
            <w:rStyle w:val="Lienhypertexte"/>
            <w:noProof/>
          </w:rPr>
          <w:t>3.1.3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Gestion des playlists personnalisées</w:t>
        </w:r>
        <w:r>
          <w:rPr>
            <w:noProof/>
            <w:webHidden/>
          </w:rPr>
          <w:tab/>
        </w:r>
        <w:r>
          <w:rPr>
            <w:noProof/>
            <w:webHidden/>
          </w:rPr>
          <w:fldChar w:fldCharType="begin"/>
        </w:r>
        <w:r>
          <w:rPr>
            <w:noProof/>
            <w:webHidden/>
          </w:rPr>
          <w:instrText xml:space="preserve"> PAGEREF _Toc188018113 \h </w:instrText>
        </w:r>
        <w:r>
          <w:rPr>
            <w:noProof/>
            <w:webHidden/>
          </w:rPr>
        </w:r>
        <w:r>
          <w:rPr>
            <w:noProof/>
            <w:webHidden/>
          </w:rPr>
          <w:fldChar w:fldCharType="separate"/>
        </w:r>
        <w:r w:rsidR="004864D6">
          <w:rPr>
            <w:noProof/>
            <w:webHidden/>
          </w:rPr>
          <w:t>15</w:t>
        </w:r>
        <w:r>
          <w:rPr>
            <w:noProof/>
            <w:webHidden/>
          </w:rPr>
          <w:fldChar w:fldCharType="end"/>
        </w:r>
      </w:hyperlink>
    </w:p>
    <w:p w14:paraId="061FC171" w14:textId="1AE1B6D7"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4" w:history="1">
        <w:r w:rsidRPr="009347C6">
          <w:rPr>
            <w:rStyle w:val="Lienhypertexte"/>
            <w:noProof/>
          </w:rPr>
          <w:t>3.2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Déroulement</w:t>
        </w:r>
        <w:r>
          <w:rPr>
            <w:noProof/>
            <w:webHidden/>
          </w:rPr>
          <w:tab/>
        </w:r>
        <w:r>
          <w:rPr>
            <w:noProof/>
            <w:webHidden/>
          </w:rPr>
          <w:fldChar w:fldCharType="begin"/>
        </w:r>
        <w:r>
          <w:rPr>
            <w:noProof/>
            <w:webHidden/>
          </w:rPr>
          <w:instrText xml:space="preserve"> PAGEREF _Toc188018114 \h </w:instrText>
        </w:r>
        <w:r>
          <w:rPr>
            <w:noProof/>
            <w:webHidden/>
          </w:rPr>
        </w:r>
        <w:r>
          <w:rPr>
            <w:noProof/>
            <w:webHidden/>
          </w:rPr>
          <w:fldChar w:fldCharType="separate"/>
        </w:r>
        <w:r w:rsidR="004864D6">
          <w:rPr>
            <w:noProof/>
            <w:webHidden/>
          </w:rPr>
          <w:t>15</w:t>
        </w:r>
        <w:r>
          <w:rPr>
            <w:noProof/>
            <w:webHidden/>
          </w:rPr>
          <w:fldChar w:fldCharType="end"/>
        </w:r>
      </w:hyperlink>
    </w:p>
    <w:p w14:paraId="0B4CC6F3" w14:textId="32983501"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5" w:history="1">
        <w:r w:rsidRPr="009347C6">
          <w:rPr>
            <w:rStyle w:val="Lienhypertexte"/>
            <w:noProof/>
            <w:lang w:val="es-ES" w:eastAsia="es-ES"/>
          </w:rPr>
          <w:t>3.2.1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lang w:val="es-ES" w:eastAsia="es-ES"/>
          </w:rPr>
          <w:t>Lecture des fichiers multimédias :</w:t>
        </w:r>
        <w:r>
          <w:rPr>
            <w:noProof/>
            <w:webHidden/>
          </w:rPr>
          <w:tab/>
        </w:r>
        <w:r>
          <w:rPr>
            <w:noProof/>
            <w:webHidden/>
          </w:rPr>
          <w:fldChar w:fldCharType="begin"/>
        </w:r>
        <w:r>
          <w:rPr>
            <w:noProof/>
            <w:webHidden/>
          </w:rPr>
          <w:instrText xml:space="preserve"> PAGEREF _Toc188018115 \h </w:instrText>
        </w:r>
        <w:r>
          <w:rPr>
            <w:noProof/>
            <w:webHidden/>
          </w:rPr>
        </w:r>
        <w:r>
          <w:rPr>
            <w:noProof/>
            <w:webHidden/>
          </w:rPr>
          <w:fldChar w:fldCharType="separate"/>
        </w:r>
        <w:r w:rsidR="004864D6">
          <w:rPr>
            <w:noProof/>
            <w:webHidden/>
          </w:rPr>
          <w:t>15</w:t>
        </w:r>
        <w:r>
          <w:rPr>
            <w:noProof/>
            <w:webHidden/>
          </w:rPr>
          <w:fldChar w:fldCharType="end"/>
        </w:r>
      </w:hyperlink>
    </w:p>
    <w:p w14:paraId="1B7902EA" w14:textId="7C6B27DC"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6" w:history="1">
        <w:r w:rsidRPr="009347C6">
          <w:rPr>
            <w:rStyle w:val="Lienhypertexte"/>
            <w:noProof/>
            <w:lang w:val="fr-CH" w:eastAsia="es-ES"/>
          </w:rPr>
          <w:t>3.2.2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lang w:val="fr-CH" w:eastAsia="es-ES"/>
          </w:rPr>
          <w:t>Changement de l’interface :</w:t>
        </w:r>
        <w:r>
          <w:rPr>
            <w:noProof/>
            <w:webHidden/>
          </w:rPr>
          <w:tab/>
        </w:r>
        <w:r>
          <w:rPr>
            <w:noProof/>
            <w:webHidden/>
          </w:rPr>
          <w:fldChar w:fldCharType="begin"/>
        </w:r>
        <w:r>
          <w:rPr>
            <w:noProof/>
            <w:webHidden/>
          </w:rPr>
          <w:instrText xml:space="preserve"> PAGEREF _Toc188018116 \h </w:instrText>
        </w:r>
        <w:r>
          <w:rPr>
            <w:noProof/>
            <w:webHidden/>
          </w:rPr>
        </w:r>
        <w:r>
          <w:rPr>
            <w:noProof/>
            <w:webHidden/>
          </w:rPr>
          <w:fldChar w:fldCharType="separate"/>
        </w:r>
        <w:r w:rsidR="004864D6">
          <w:rPr>
            <w:noProof/>
            <w:webHidden/>
          </w:rPr>
          <w:t>15</w:t>
        </w:r>
        <w:r>
          <w:rPr>
            <w:noProof/>
            <w:webHidden/>
          </w:rPr>
          <w:fldChar w:fldCharType="end"/>
        </w:r>
      </w:hyperlink>
    </w:p>
    <w:p w14:paraId="0C718C0D" w14:textId="2F50F91A"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7" w:history="1">
        <w:r w:rsidRPr="009347C6">
          <w:rPr>
            <w:rStyle w:val="Lienhypertexte"/>
            <w:noProof/>
            <w:lang w:eastAsia="es-ES"/>
          </w:rPr>
          <w:t>3.2.3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lang w:eastAsia="es-ES"/>
          </w:rPr>
          <w:t>Mise en œuvre du protocole P2P :</w:t>
        </w:r>
        <w:r>
          <w:rPr>
            <w:noProof/>
            <w:webHidden/>
          </w:rPr>
          <w:tab/>
        </w:r>
        <w:r>
          <w:rPr>
            <w:noProof/>
            <w:webHidden/>
          </w:rPr>
          <w:fldChar w:fldCharType="begin"/>
        </w:r>
        <w:r>
          <w:rPr>
            <w:noProof/>
            <w:webHidden/>
          </w:rPr>
          <w:instrText xml:space="preserve"> PAGEREF _Toc188018117 \h </w:instrText>
        </w:r>
        <w:r>
          <w:rPr>
            <w:noProof/>
            <w:webHidden/>
          </w:rPr>
        </w:r>
        <w:r>
          <w:rPr>
            <w:noProof/>
            <w:webHidden/>
          </w:rPr>
          <w:fldChar w:fldCharType="separate"/>
        </w:r>
        <w:r w:rsidR="004864D6">
          <w:rPr>
            <w:noProof/>
            <w:webHidden/>
          </w:rPr>
          <w:t>15</w:t>
        </w:r>
        <w:r>
          <w:rPr>
            <w:noProof/>
            <w:webHidden/>
          </w:rPr>
          <w:fldChar w:fldCharType="end"/>
        </w:r>
      </w:hyperlink>
    </w:p>
    <w:p w14:paraId="7B16754F" w14:textId="20155B88"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8" w:history="1">
        <w:r w:rsidRPr="009347C6">
          <w:rPr>
            <w:rStyle w:val="Lienhypertexte"/>
            <w:noProof/>
          </w:rPr>
          <w:t>3.3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Mise en place de l’environnement de travail</w:t>
        </w:r>
        <w:r>
          <w:rPr>
            <w:noProof/>
            <w:webHidden/>
          </w:rPr>
          <w:tab/>
        </w:r>
        <w:r>
          <w:rPr>
            <w:noProof/>
            <w:webHidden/>
          </w:rPr>
          <w:fldChar w:fldCharType="begin"/>
        </w:r>
        <w:r>
          <w:rPr>
            <w:noProof/>
            <w:webHidden/>
          </w:rPr>
          <w:instrText xml:space="preserve"> PAGEREF _Toc188018118 \h </w:instrText>
        </w:r>
        <w:r>
          <w:rPr>
            <w:noProof/>
            <w:webHidden/>
          </w:rPr>
        </w:r>
        <w:r>
          <w:rPr>
            <w:noProof/>
            <w:webHidden/>
          </w:rPr>
          <w:fldChar w:fldCharType="separate"/>
        </w:r>
        <w:r w:rsidR="004864D6">
          <w:rPr>
            <w:noProof/>
            <w:webHidden/>
          </w:rPr>
          <w:t>15</w:t>
        </w:r>
        <w:r>
          <w:rPr>
            <w:noProof/>
            <w:webHidden/>
          </w:rPr>
          <w:fldChar w:fldCharType="end"/>
        </w:r>
      </w:hyperlink>
    </w:p>
    <w:p w14:paraId="279F4672" w14:textId="3D379792"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19" w:history="1">
        <w:r w:rsidRPr="009347C6">
          <w:rPr>
            <w:rStyle w:val="Lienhypertexte"/>
            <w:noProof/>
          </w:rPr>
          <w:t>3.4</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Description</w:t>
        </w:r>
        <w:r w:rsidRPr="009347C6">
          <w:rPr>
            <w:rStyle w:val="Lienhypertexte"/>
            <w:noProof/>
          </w:rPr>
          <w:t xml:space="preserve"> </w:t>
        </w:r>
        <w:r w:rsidRPr="009347C6">
          <w:rPr>
            <w:rStyle w:val="Lienhypertexte"/>
            <w:noProof/>
          </w:rPr>
          <w:t>des tests effectués</w:t>
        </w:r>
        <w:r>
          <w:rPr>
            <w:noProof/>
            <w:webHidden/>
          </w:rPr>
          <w:tab/>
        </w:r>
        <w:r>
          <w:rPr>
            <w:noProof/>
            <w:webHidden/>
          </w:rPr>
          <w:fldChar w:fldCharType="begin"/>
        </w:r>
        <w:r>
          <w:rPr>
            <w:noProof/>
            <w:webHidden/>
          </w:rPr>
          <w:instrText xml:space="preserve"> PAGEREF _Toc188018119 \h </w:instrText>
        </w:r>
        <w:r>
          <w:rPr>
            <w:noProof/>
            <w:webHidden/>
          </w:rPr>
        </w:r>
        <w:r>
          <w:rPr>
            <w:noProof/>
            <w:webHidden/>
          </w:rPr>
          <w:fldChar w:fldCharType="separate"/>
        </w:r>
        <w:r w:rsidR="004864D6">
          <w:rPr>
            <w:noProof/>
            <w:webHidden/>
          </w:rPr>
          <w:t>16</w:t>
        </w:r>
        <w:r>
          <w:rPr>
            <w:noProof/>
            <w:webHidden/>
          </w:rPr>
          <w:fldChar w:fldCharType="end"/>
        </w:r>
      </w:hyperlink>
    </w:p>
    <w:p w14:paraId="245E48E0" w14:textId="5A0DDA49"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0" w:history="1">
        <w:r w:rsidRPr="009347C6">
          <w:rPr>
            <w:rStyle w:val="Lienhypertexte"/>
            <w:noProof/>
          </w:rPr>
          <w:t>3.5</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Bilan</w:t>
        </w:r>
        <w:r>
          <w:rPr>
            <w:noProof/>
            <w:webHidden/>
          </w:rPr>
          <w:tab/>
        </w:r>
        <w:r>
          <w:rPr>
            <w:noProof/>
            <w:webHidden/>
          </w:rPr>
          <w:fldChar w:fldCharType="begin"/>
        </w:r>
        <w:r>
          <w:rPr>
            <w:noProof/>
            <w:webHidden/>
          </w:rPr>
          <w:instrText xml:space="preserve"> PAGEREF _Toc188018120 \h </w:instrText>
        </w:r>
        <w:r>
          <w:rPr>
            <w:noProof/>
            <w:webHidden/>
          </w:rPr>
          <w:fldChar w:fldCharType="separate"/>
        </w:r>
        <w:r w:rsidR="004864D6">
          <w:rPr>
            <w:b/>
            <w:bCs/>
            <w:noProof/>
            <w:webHidden/>
          </w:rPr>
          <w:t>Erreur ! Signet non défini.</w:t>
        </w:r>
        <w:r>
          <w:rPr>
            <w:noProof/>
            <w:webHidden/>
          </w:rPr>
          <w:fldChar w:fldCharType="end"/>
        </w:r>
      </w:hyperlink>
    </w:p>
    <w:p w14:paraId="501E7B76" w14:textId="0F0EACCA"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1" w:history="1">
        <w:r w:rsidRPr="009347C6">
          <w:rPr>
            <w:rStyle w:val="Lienhypertexte"/>
            <w:noProof/>
          </w:rPr>
          <w:t>3.5.1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Erreurs restantes</w:t>
        </w:r>
        <w:r>
          <w:rPr>
            <w:noProof/>
            <w:webHidden/>
          </w:rPr>
          <w:tab/>
        </w:r>
        <w:r>
          <w:rPr>
            <w:noProof/>
            <w:webHidden/>
          </w:rPr>
          <w:fldChar w:fldCharType="begin"/>
        </w:r>
        <w:r>
          <w:rPr>
            <w:noProof/>
            <w:webHidden/>
          </w:rPr>
          <w:instrText xml:space="preserve"> PAGEREF _Toc188018121 \h </w:instrText>
        </w:r>
        <w:r>
          <w:rPr>
            <w:noProof/>
            <w:webHidden/>
          </w:rPr>
        </w:r>
        <w:r>
          <w:rPr>
            <w:noProof/>
            <w:webHidden/>
          </w:rPr>
          <w:fldChar w:fldCharType="separate"/>
        </w:r>
        <w:r w:rsidR="004864D6">
          <w:rPr>
            <w:noProof/>
            <w:webHidden/>
          </w:rPr>
          <w:t>16</w:t>
        </w:r>
        <w:r>
          <w:rPr>
            <w:noProof/>
            <w:webHidden/>
          </w:rPr>
          <w:fldChar w:fldCharType="end"/>
        </w:r>
      </w:hyperlink>
    </w:p>
    <w:p w14:paraId="3C733FA6" w14:textId="54774079"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2" w:history="1">
        <w:r w:rsidRPr="009347C6">
          <w:rPr>
            <w:rStyle w:val="Lienhypertexte"/>
            <w:noProof/>
          </w:rPr>
          <w:t>3.5.2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Stories</w:t>
        </w:r>
        <w:r>
          <w:rPr>
            <w:noProof/>
            <w:webHidden/>
          </w:rPr>
          <w:tab/>
        </w:r>
        <w:r>
          <w:rPr>
            <w:noProof/>
            <w:webHidden/>
          </w:rPr>
          <w:fldChar w:fldCharType="begin"/>
        </w:r>
        <w:r>
          <w:rPr>
            <w:noProof/>
            <w:webHidden/>
          </w:rPr>
          <w:instrText xml:space="preserve"> PAGEREF _Toc188018122 \h </w:instrText>
        </w:r>
        <w:r>
          <w:rPr>
            <w:noProof/>
            <w:webHidden/>
          </w:rPr>
        </w:r>
        <w:r>
          <w:rPr>
            <w:noProof/>
            <w:webHidden/>
          </w:rPr>
          <w:fldChar w:fldCharType="separate"/>
        </w:r>
        <w:r w:rsidR="004864D6">
          <w:rPr>
            <w:noProof/>
            <w:webHidden/>
          </w:rPr>
          <w:t>16</w:t>
        </w:r>
        <w:r>
          <w:rPr>
            <w:noProof/>
            <w:webHidden/>
          </w:rPr>
          <w:fldChar w:fldCharType="end"/>
        </w:r>
      </w:hyperlink>
    </w:p>
    <w:p w14:paraId="2C5D9EB8" w14:textId="2E6CA64B"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3" w:history="1">
        <w:r w:rsidRPr="009347C6">
          <w:rPr>
            <w:rStyle w:val="Lienhypertexte"/>
            <w:noProof/>
          </w:rPr>
          <w:t>3.5.3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Dette technique</w:t>
        </w:r>
        <w:r>
          <w:rPr>
            <w:noProof/>
            <w:webHidden/>
          </w:rPr>
          <w:tab/>
        </w:r>
        <w:r>
          <w:rPr>
            <w:noProof/>
            <w:webHidden/>
          </w:rPr>
          <w:fldChar w:fldCharType="begin"/>
        </w:r>
        <w:r>
          <w:rPr>
            <w:noProof/>
            <w:webHidden/>
          </w:rPr>
          <w:instrText xml:space="preserve"> PAGEREF _Toc188018123 \h </w:instrText>
        </w:r>
        <w:r>
          <w:rPr>
            <w:noProof/>
            <w:webHidden/>
          </w:rPr>
        </w:r>
        <w:r>
          <w:rPr>
            <w:noProof/>
            <w:webHidden/>
          </w:rPr>
          <w:fldChar w:fldCharType="separate"/>
        </w:r>
        <w:r w:rsidR="004864D6">
          <w:rPr>
            <w:noProof/>
            <w:webHidden/>
          </w:rPr>
          <w:t>17</w:t>
        </w:r>
        <w:r>
          <w:rPr>
            <w:noProof/>
            <w:webHidden/>
          </w:rPr>
          <w:fldChar w:fldCharType="end"/>
        </w:r>
      </w:hyperlink>
    </w:p>
    <w:p w14:paraId="1E9EC366" w14:textId="0A504C15" w:rsidR="007324E8" w:rsidRDefault="007324E8">
      <w:pPr>
        <w:pStyle w:val="TM2"/>
        <w:tabs>
          <w:tab w:val="left" w:pos="8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4" w:history="1">
        <w:r w:rsidRPr="009347C6">
          <w:rPr>
            <w:rStyle w:val="Lienhypertexte"/>
            <w:noProof/>
          </w:rPr>
          <w:t>3.6</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Recours à l’intelligence artificielle</w:t>
        </w:r>
        <w:r>
          <w:rPr>
            <w:noProof/>
            <w:webHidden/>
          </w:rPr>
          <w:tab/>
        </w:r>
        <w:r>
          <w:rPr>
            <w:noProof/>
            <w:webHidden/>
          </w:rPr>
          <w:fldChar w:fldCharType="begin"/>
        </w:r>
        <w:r>
          <w:rPr>
            <w:noProof/>
            <w:webHidden/>
          </w:rPr>
          <w:instrText xml:space="preserve"> PAGEREF _Toc188018124 \h </w:instrText>
        </w:r>
        <w:r>
          <w:rPr>
            <w:noProof/>
            <w:webHidden/>
          </w:rPr>
        </w:r>
        <w:r>
          <w:rPr>
            <w:noProof/>
            <w:webHidden/>
          </w:rPr>
          <w:fldChar w:fldCharType="separate"/>
        </w:r>
        <w:r w:rsidR="004864D6">
          <w:rPr>
            <w:noProof/>
            <w:webHidden/>
          </w:rPr>
          <w:t>17</w:t>
        </w:r>
        <w:r>
          <w:rPr>
            <w:noProof/>
            <w:webHidden/>
          </w:rPr>
          <w:fldChar w:fldCharType="end"/>
        </w:r>
      </w:hyperlink>
    </w:p>
    <w:p w14:paraId="4BBAEFA1" w14:textId="5E44A915"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5" w:history="1">
        <w:r w:rsidRPr="009347C6">
          <w:rPr>
            <w:rStyle w:val="Lienhypertexte"/>
            <w:noProof/>
          </w:rPr>
          <w:t>3.6.1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Documentation et recherche</w:t>
        </w:r>
        <w:r>
          <w:rPr>
            <w:noProof/>
            <w:webHidden/>
          </w:rPr>
          <w:tab/>
        </w:r>
        <w:r>
          <w:rPr>
            <w:noProof/>
            <w:webHidden/>
          </w:rPr>
          <w:fldChar w:fldCharType="begin"/>
        </w:r>
        <w:r>
          <w:rPr>
            <w:noProof/>
            <w:webHidden/>
          </w:rPr>
          <w:instrText xml:space="preserve"> PAGEREF _Toc188018125 \h </w:instrText>
        </w:r>
        <w:r>
          <w:rPr>
            <w:noProof/>
            <w:webHidden/>
          </w:rPr>
        </w:r>
        <w:r>
          <w:rPr>
            <w:noProof/>
            <w:webHidden/>
          </w:rPr>
          <w:fldChar w:fldCharType="separate"/>
        </w:r>
        <w:r w:rsidR="004864D6">
          <w:rPr>
            <w:noProof/>
            <w:webHidden/>
          </w:rPr>
          <w:t>17</w:t>
        </w:r>
        <w:r>
          <w:rPr>
            <w:noProof/>
            <w:webHidden/>
          </w:rPr>
          <w:fldChar w:fldCharType="end"/>
        </w:r>
      </w:hyperlink>
    </w:p>
    <w:p w14:paraId="5D87C994" w14:textId="200AEC81"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6" w:history="1">
        <w:r w:rsidRPr="009347C6">
          <w:rPr>
            <w:rStyle w:val="Lienhypertexte"/>
            <w:noProof/>
          </w:rPr>
          <w:t>3.6.2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Génération d’idées de conception</w:t>
        </w:r>
        <w:r>
          <w:rPr>
            <w:noProof/>
            <w:webHidden/>
          </w:rPr>
          <w:tab/>
        </w:r>
        <w:r>
          <w:rPr>
            <w:noProof/>
            <w:webHidden/>
          </w:rPr>
          <w:fldChar w:fldCharType="begin"/>
        </w:r>
        <w:r>
          <w:rPr>
            <w:noProof/>
            <w:webHidden/>
          </w:rPr>
          <w:instrText xml:space="preserve"> PAGEREF _Toc188018126 \h </w:instrText>
        </w:r>
        <w:r>
          <w:rPr>
            <w:noProof/>
            <w:webHidden/>
          </w:rPr>
        </w:r>
        <w:r>
          <w:rPr>
            <w:noProof/>
            <w:webHidden/>
          </w:rPr>
          <w:fldChar w:fldCharType="separate"/>
        </w:r>
        <w:r w:rsidR="004864D6">
          <w:rPr>
            <w:noProof/>
            <w:webHidden/>
          </w:rPr>
          <w:t>17</w:t>
        </w:r>
        <w:r>
          <w:rPr>
            <w:noProof/>
            <w:webHidden/>
          </w:rPr>
          <w:fldChar w:fldCharType="end"/>
        </w:r>
      </w:hyperlink>
    </w:p>
    <w:p w14:paraId="3D4D27A7" w14:textId="04A7C4AD" w:rsidR="007324E8" w:rsidRDefault="007324E8">
      <w:pPr>
        <w:pStyle w:val="TM1"/>
        <w:rPr>
          <w:rFonts w:asciiTheme="minorHAnsi" w:eastAsiaTheme="minorEastAsia" w:hAnsiTheme="minorHAnsi" w:cstheme="minorBidi"/>
          <w:kern w:val="2"/>
          <w:szCs w:val="24"/>
          <w:lang w:val="es-ES" w:eastAsia="es-ES"/>
          <w14:ligatures w14:val="standardContextual"/>
        </w:rPr>
      </w:pPr>
      <w:hyperlink w:anchor="_Toc188018127" w:history="1">
        <w:r w:rsidRPr="009347C6">
          <w:rPr>
            <w:rStyle w:val="Lienhypertexte"/>
          </w:rPr>
          <w:t>4</w:t>
        </w:r>
        <w:r>
          <w:rPr>
            <w:rFonts w:asciiTheme="minorHAnsi" w:eastAsiaTheme="minorEastAsia" w:hAnsiTheme="minorHAnsi" w:cstheme="minorBidi"/>
            <w:kern w:val="2"/>
            <w:szCs w:val="24"/>
            <w:lang w:val="es-ES" w:eastAsia="es-ES"/>
            <w14:ligatures w14:val="standardContextual"/>
          </w:rPr>
          <w:tab/>
        </w:r>
        <w:r w:rsidRPr="009347C6">
          <w:rPr>
            <w:rStyle w:val="Lienhypertexte"/>
          </w:rPr>
          <w:t>Conclusions</w:t>
        </w:r>
        <w:r>
          <w:rPr>
            <w:webHidden/>
          </w:rPr>
          <w:tab/>
        </w:r>
        <w:r>
          <w:rPr>
            <w:webHidden/>
          </w:rPr>
          <w:fldChar w:fldCharType="begin"/>
        </w:r>
        <w:r>
          <w:rPr>
            <w:webHidden/>
          </w:rPr>
          <w:instrText xml:space="preserve"> PAGEREF _Toc188018127 \h </w:instrText>
        </w:r>
        <w:r>
          <w:rPr>
            <w:webHidden/>
          </w:rPr>
        </w:r>
        <w:r>
          <w:rPr>
            <w:webHidden/>
          </w:rPr>
          <w:fldChar w:fldCharType="separate"/>
        </w:r>
        <w:r w:rsidR="004864D6">
          <w:rPr>
            <w:webHidden/>
          </w:rPr>
          <w:t>18</w:t>
        </w:r>
        <w:r>
          <w:rPr>
            <w:webHidden/>
          </w:rPr>
          <w:fldChar w:fldCharType="end"/>
        </w:r>
      </w:hyperlink>
    </w:p>
    <w:p w14:paraId="53F7194B" w14:textId="7456B9EC"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8" w:history="1">
        <w:r w:rsidRPr="009347C6">
          <w:rPr>
            <w:rStyle w:val="Lienhypertexte"/>
            <w:noProof/>
          </w:rPr>
          <w:t>4.1.1</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Ce que vous appris (ou pas), les progrès que vous avez fait (ou pas)</w:t>
        </w:r>
        <w:r>
          <w:rPr>
            <w:noProof/>
            <w:webHidden/>
          </w:rPr>
          <w:tab/>
        </w:r>
        <w:r>
          <w:rPr>
            <w:noProof/>
            <w:webHidden/>
          </w:rPr>
          <w:fldChar w:fldCharType="begin"/>
        </w:r>
        <w:r>
          <w:rPr>
            <w:noProof/>
            <w:webHidden/>
          </w:rPr>
          <w:instrText xml:space="preserve"> PAGEREF _Toc188018128 \h </w:instrText>
        </w:r>
        <w:r>
          <w:rPr>
            <w:noProof/>
            <w:webHidden/>
          </w:rPr>
        </w:r>
        <w:r>
          <w:rPr>
            <w:noProof/>
            <w:webHidden/>
          </w:rPr>
          <w:fldChar w:fldCharType="separate"/>
        </w:r>
        <w:r w:rsidR="004864D6">
          <w:rPr>
            <w:noProof/>
            <w:webHidden/>
          </w:rPr>
          <w:t>18</w:t>
        </w:r>
        <w:r>
          <w:rPr>
            <w:noProof/>
            <w:webHidden/>
          </w:rPr>
          <w:fldChar w:fldCharType="end"/>
        </w:r>
      </w:hyperlink>
    </w:p>
    <w:p w14:paraId="4992341A" w14:textId="0FD80BF4"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29" w:history="1">
        <w:r w:rsidRPr="009347C6">
          <w:rPr>
            <w:rStyle w:val="Lienhypertexte"/>
            <w:noProof/>
          </w:rPr>
          <w:t>4.1.2</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Difficultés particulières</w:t>
        </w:r>
        <w:r>
          <w:rPr>
            <w:noProof/>
            <w:webHidden/>
          </w:rPr>
          <w:tab/>
        </w:r>
        <w:r>
          <w:rPr>
            <w:noProof/>
            <w:webHidden/>
          </w:rPr>
          <w:fldChar w:fldCharType="begin"/>
        </w:r>
        <w:r>
          <w:rPr>
            <w:noProof/>
            <w:webHidden/>
          </w:rPr>
          <w:instrText xml:space="preserve"> PAGEREF _Toc188018129 \h </w:instrText>
        </w:r>
        <w:r>
          <w:rPr>
            <w:noProof/>
            <w:webHidden/>
          </w:rPr>
        </w:r>
        <w:r>
          <w:rPr>
            <w:noProof/>
            <w:webHidden/>
          </w:rPr>
          <w:fldChar w:fldCharType="separate"/>
        </w:r>
        <w:r w:rsidR="004864D6">
          <w:rPr>
            <w:noProof/>
            <w:webHidden/>
          </w:rPr>
          <w:t>18</w:t>
        </w:r>
        <w:r>
          <w:rPr>
            <w:noProof/>
            <w:webHidden/>
          </w:rPr>
          <w:fldChar w:fldCharType="end"/>
        </w:r>
      </w:hyperlink>
    </w:p>
    <w:p w14:paraId="08E5ABD4" w14:textId="73EDEF20"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30" w:history="1">
        <w:r w:rsidRPr="009347C6">
          <w:rPr>
            <w:rStyle w:val="Lienhypertexte"/>
            <w:noProof/>
          </w:rPr>
          <w:t>4.1.3</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Ce que vous pensez de votre travail</w:t>
        </w:r>
        <w:r>
          <w:rPr>
            <w:noProof/>
            <w:webHidden/>
          </w:rPr>
          <w:tab/>
        </w:r>
        <w:r>
          <w:rPr>
            <w:noProof/>
            <w:webHidden/>
          </w:rPr>
          <w:fldChar w:fldCharType="begin"/>
        </w:r>
        <w:r>
          <w:rPr>
            <w:noProof/>
            <w:webHidden/>
          </w:rPr>
          <w:instrText xml:space="preserve"> PAGEREF _Toc188018130 \h </w:instrText>
        </w:r>
        <w:r>
          <w:rPr>
            <w:noProof/>
            <w:webHidden/>
          </w:rPr>
        </w:r>
        <w:r>
          <w:rPr>
            <w:noProof/>
            <w:webHidden/>
          </w:rPr>
          <w:fldChar w:fldCharType="separate"/>
        </w:r>
        <w:r w:rsidR="004864D6">
          <w:rPr>
            <w:noProof/>
            <w:webHidden/>
          </w:rPr>
          <w:t>18</w:t>
        </w:r>
        <w:r>
          <w:rPr>
            <w:noProof/>
            <w:webHidden/>
          </w:rPr>
          <w:fldChar w:fldCharType="end"/>
        </w:r>
      </w:hyperlink>
    </w:p>
    <w:p w14:paraId="6DFDAA72" w14:textId="133D1175" w:rsidR="007324E8" w:rsidRDefault="007324E8">
      <w:pPr>
        <w:pStyle w:val="TM3"/>
        <w:tabs>
          <w:tab w:val="left" w:pos="1200"/>
          <w:tab w:val="right" w:leader="dot" w:pos="9060"/>
        </w:tabs>
        <w:rPr>
          <w:rFonts w:asciiTheme="minorHAnsi" w:eastAsiaTheme="minorEastAsia" w:hAnsiTheme="minorHAnsi" w:cstheme="minorBidi"/>
          <w:noProof/>
          <w:kern w:val="2"/>
          <w:szCs w:val="24"/>
          <w:lang w:val="es-ES" w:eastAsia="es-ES"/>
          <w14:ligatures w14:val="standardContextual"/>
        </w:rPr>
      </w:pPr>
      <w:hyperlink w:anchor="_Toc188018131" w:history="1">
        <w:r w:rsidRPr="009347C6">
          <w:rPr>
            <w:rStyle w:val="Lienhypertexte"/>
            <w:noProof/>
          </w:rPr>
          <w:t>4.1.4</w:t>
        </w:r>
        <w:r>
          <w:rPr>
            <w:rFonts w:asciiTheme="minorHAnsi" w:eastAsiaTheme="minorEastAsia" w:hAnsiTheme="minorHAnsi" w:cstheme="minorBidi"/>
            <w:noProof/>
            <w:kern w:val="2"/>
            <w:szCs w:val="24"/>
            <w:lang w:val="es-ES" w:eastAsia="es-ES"/>
            <w14:ligatures w14:val="standardContextual"/>
          </w:rPr>
          <w:tab/>
        </w:r>
        <w:r w:rsidRPr="009347C6">
          <w:rPr>
            <w:rStyle w:val="Lienhypertexte"/>
            <w:noProof/>
          </w:rPr>
          <w:t>Suites possibles pour le projet (évolutions &amp; améliorations)</w:t>
        </w:r>
        <w:r>
          <w:rPr>
            <w:noProof/>
            <w:webHidden/>
          </w:rPr>
          <w:tab/>
        </w:r>
        <w:r>
          <w:rPr>
            <w:noProof/>
            <w:webHidden/>
          </w:rPr>
          <w:fldChar w:fldCharType="begin"/>
        </w:r>
        <w:r>
          <w:rPr>
            <w:noProof/>
            <w:webHidden/>
          </w:rPr>
          <w:instrText xml:space="preserve"> PAGEREF _Toc188018131 \h </w:instrText>
        </w:r>
        <w:r>
          <w:rPr>
            <w:noProof/>
            <w:webHidden/>
          </w:rPr>
        </w:r>
        <w:r>
          <w:rPr>
            <w:noProof/>
            <w:webHidden/>
          </w:rPr>
          <w:fldChar w:fldCharType="separate"/>
        </w:r>
        <w:r w:rsidR="004864D6">
          <w:rPr>
            <w:noProof/>
            <w:webHidden/>
          </w:rPr>
          <w:t>18</w:t>
        </w:r>
        <w:r>
          <w:rPr>
            <w:noProof/>
            <w:webHidden/>
          </w:rPr>
          <w:fldChar w:fldCharType="end"/>
        </w:r>
      </w:hyperlink>
    </w:p>
    <w:p w14:paraId="1D276105" w14:textId="3780CDBA" w:rsidR="007C53D3" w:rsidRPr="004F1322" w:rsidRDefault="003F2179" w:rsidP="00F923AB">
      <w:pPr>
        <w:jc w:val="both"/>
      </w:pPr>
      <w:r w:rsidRPr="004F1322">
        <w:rPr>
          <w:sz w:val="18"/>
          <w:szCs w:val="14"/>
        </w:rPr>
        <w:fldChar w:fldCharType="end"/>
      </w:r>
    </w:p>
    <w:p w14:paraId="0AC1BBE9" w14:textId="77777777" w:rsidR="00791020" w:rsidRPr="004F1322" w:rsidRDefault="00791020" w:rsidP="00F923AB">
      <w:pPr>
        <w:jc w:val="both"/>
        <w:rPr>
          <w:bCs/>
          <w:sz w:val="20"/>
          <w:u w:val="single"/>
        </w:rPr>
      </w:pPr>
    </w:p>
    <w:p w14:paraId="10A5CF20" w14:textId="77777777" w:rsidR="007C53D3" w:rsidRPr="004F1322" w:rsidRDefault="007C53D3" w:rsidP="00F923AB">
      <w:pPr>
        <w:pStyle w:val="Titre1"/>
        <w:jc w:val="both"/>
      </w:pPr>
      <w:bookmarkStart w:id="0" w:name="_Toc188018078"/>
      <w:r w:rsidRPr="004F1322">
        <w:t>Analyse prél</w:t>
      </w:r>
      <w:r w:rsidR="00AE470C" w:rsidRPr="004F1322">
        <w:t>i</w:t>
      </w:r>
      <w:r w:rsidRPr="004F1322">
        <w:t>minaire</w:t>
      </w:r>
      <w:bookmarkEnd w:id="0"/>
    </w:p>
    <w:p w14:paraId="4407C0F0" w14:textId="77777777" w:rsidR="00C930E9" w:rsidRPr="004F1322" w:rsidRDefault="007C53D3" w:rsidP="00F923AB">
      <w:pPr>
        <w:pStyle w:val="Titre2"/>
        <w:jc w:val="both"/>
        <w:rPr>
          <w:i w:val="0"/>
        </w:rPr>
      </w:pPr>
      <w:bookmarkStart w:id="1" w:name="_Toc188018079"/>
      <w:r w:rsidRPr="004F1322">
        <w:rPr>
          <w:i w:val="0"/>
        </w:rPr>
        <w:t>Introduction</w:t>
      </w:r>
      <w:bookmarkEnd w:id="1"/>
      <w:r w:rsidR="00C930E9" w:rsidRPr="004F1322">
        <w:rPr>
          <w:i w:val="0"/>
        </w:rPr>
        <w:t xml:space="preserve"> </w:t>
      </w:r>
    </w:p>
    <w:p w14:paraId="78818782" w14:textId="77777777" w:rsidR="00C930E9" w:rsidRPr="004F1322" w:rsidRDefault="00C930E9" w:rsidP="00F923AB">
      <w:pPr>
        <w:jc w:val="both"/>
      </w:pPr>
    </w:p>
    <w:p w14:paraId="3D9E844A" w14:textId="77777777" w:rsidR="00C36F4B" w:rsidRPr="004F1322" w:rsidRDefault="00C36F4B" w:rsidP="00C36F4B">
      <w:pPr>
        <w:jc w:val="both"/>
        <w:rPr>
          <w:rFonts w:ascii="Century Gothic" w:hAnsi="Century Gothic"/>
          <w:sz w:val="22"/>
          <w:lang w:val="fr-CH" w:eastAsia="fr-CH"/>
        </w:rPr>
      </w:pPr>
      <w:r w:rsidRPr="004F1322">
        <w:rPr>
          <w:lang w:eastAsia="fr-CH"/>
        </w:rPr>
        <w:t>Ce projet, BitRuisseau, a pour principal objectif de développer une application de bureau basée sur Windows Forms, permettant la transmission, la gestion et la lecture de catalogues de fichiers audio dans un environnement de communication MQTT. Ce protocole est efficace pour les environnements nécessitant une connectivité en temps réel et un échange de données performant.</w:t>
      </w:r>
    </w:p>
    <w:p w14:paraId="0545EF83" w14:textId="77777777" w:rsidR="00C36F4B" w:rsidRPr="004F1322" w:rsidRDefault="00C36F4B" w:rsidP="00C36F4B">
      <w:pPr>
        <w:jc w:val="both"/>
        <w:rPr>
          <w:lang w:eastAsia="fr-CH"/>
        </w:rPr>
      </w:pPr>
      <w:r w:rsidRPr="004F1322">
        <w:rPr>
          <w:lang w:eastAsia="fr-CH"/>
        </w:rPr>
        <w:t xml:space="preserve">Pour la réalisation de ce projet, le langage de programmation principal utilisé est C#, avec des outils tels que Visual Studio pour le développement de l'interface graphique et de la logique applicative. De plus, l’utilisation de Git comme système de contrôle de version a été essentielle pour garantir l’organisation, le suivi des progrès et la traçabilité du projet. Chaque tâche réalisée a été documentée via des </w:t>
      </w:r>
      <w:proofErr w:type="spellStart"/>
      <w:r w:rsidRPr="004F1322">
        <w:rPr>
          <w:lang w:eastAsia="fr-CH"/>
        </w:rPr>
        <w:t>commits</w:t>
      </w:r>
      <w:proofErr w:type="spellEnd"/>
      <w:r w:rsidRPr="004F1322">
        <w:rPr>
          <w:lang w:eastAsia="fr-CH"/>
        </w:rPr>
        <w:t xml:space="preserve"> dans un journal de travail.</w:t>
      </w:r>
    </w:p>
    <w:p w14:paraId="67021E3F" w14:textId="77777777" w:rsidR="00C36F4B" w:rsidRPr="004F1322" w:rsidRDefault="00C36F4B" w:rsidP="00C36F4B">
      <w:pPr>
        <w:jc w:val="both"/>
        <w:rPr>
          <w:lang w:eastAsia="fr-CH"/>
        </w:rPr>
      </w:pPr>
      <w:r w:rsidRPr="004F1322">
        <w:rPr>
          <w:lang w:eastAsia="fr-CH"/>
        </w:rPr>
        <w:t>L’objectif final du projet est de proposer une application permettant aux utilisateurs de partager et de lire des catalogues de contenu multimédia via une interface réseau accessible et fonctionnelle.</w:t>
      </w:r>
    </w:p>
    <w:p w14:paraId="06237B93" w14:textId="77777777" w:rsidR="006E2C58" w:rsidRPr="004F1322" w:rsidRDefault="006E2C58" w:rsidP="00F923AB">
      <w:pPr>
        <w:pStyle w:val="Titre2"/>
        <w:jc w:val="both"/>
        <w:rPr>
          <w:i w:val="0"/>
        </w:rPr>
      </w:pPr>
      <w:bookmarkStart w:id="2" w:name="_Toc188018080"/>
      <w:r w:rsidRPr="004F1322">
        <w:rPr>
          <w:i w:val="0"/>
        </w:rPr>
        <w:t>Objectifs</w:t>
      </w:r>
      <w:bookmarkEnd w:id="2"/>
    </w:p>
    <w:p w14:paraId="1A4865AF" w14:textId="77777777" w:rsidR="006E2C58" w:rsidRPr="004F1322" w:rsidRDefault="006E2C58" w:rsidP="00F923AB">
      <w:pPr>
        <w:jc w:val="both"/>
        <w:rPr>
          <w:szCs w:val="14"/>
        </w:rPr>
      </w:pPr>
    </w:p>
    <w:p w14:paraId="270BFB1A" w14:textId="77777777" w:rsidR="00C36F4B" w:rsidRPr="00C36F4B" w:rsidRDefault="00C36F4B" w:rsidP="00C36F4B">
      <w:pPr>
        <w:numPr>
          <w:ilvl w:val="1"/>
          <w:numId w:val="31"/>
        </w:numPr>
        <w:jc w:val="both"/>
        <w:rPr>
          <w:szCs w:val="14"/>
        </w:rPr>
      </w:pPr>
      <w:r w:rsidRPr="00C36F4B">
        <w:rPr>
          <w:szCs w:val="14"/>
        </w:rPr>
        <w:t xml:space="preserve">Analyse UX/UI </w:t>
      </w:r>
      <w:proofErr w:type="spellStart"/>
      <w:r w:rsidRPr="00C36F4B">
        <w:rPr>
          <w:szCs w:val="14"/>
        </w:rPr>
        <w:t>Mediaplayer</w:t>
      </w:r>
      <w:proofErr w:type="spellEnd"/>
    </w:p>
    <w:p w14:paraId="11ACCE85" w14:textId="77777777" w:rsidR="00C36F4B" w:rsidRPr="00C36F4B" w:rsidRDefault="00C36F4B" w:rsidP="00C36F4B">
      <w:pPr>
        <w:numPr>
          <w:ilvl w:val="2"/>
          <w:numId w:val="31"/>
        </w:numPr>
        <w:jc w:val="both"/>
        <w:rPr>
          <w:szCs w:val="14"/>
        </w:rPr>
      </w:pPr>
      <w:r w:rsidRPr="00C36F4B">
        <w:rPr>
          <w:szCs w:val="14"/>
        </w:rPr>
        <w:t>Gérer le contenu de la médiathèque (dossier local)</w:t>
      </w:r>
    </w:p>
    <w:p w14:paraId="2D7B6F07" w14:textId="77777777" w:rsidR="00C36F4B" w:rsidRPr="00C36F4B" w:rsidRDefault="00C36F4B" w:rsidP="00C36F4B">
      <w:pPr>
        <w:numPr>
          <w:ilvl w:val="2"/>
          <w:numId w:val="31"/>
        </w:numPr>
        <w:jc w:val="both"/>
        <w:rPr>
          <w:szCs w:val="14"/>
        </w:rPr>
      </w:pPr>
      <w:r w:rsidRPr="00C36F4B">
        <w:rPr>
          <w:szCs w:val="14"/>
        </w:rPr>
        <w:t>Afficher la liste des contenus disponibles dans la communauté</w:t>
      </w:r>
    </w:p>
    <w:p w14:paraId="735F278C" w14:textId="77777777" w:rsidR="00C36F4B" w:rsidRPr="00C36F4B" w:rsidRDefault="00C36F4B" w:rsidP="00C36F4B">
      <w:pPr>
        <w:numPr>
          <w:ilvl w:val="1"/>
          <w:numId w:val="31"/>
        </w:numPr>
        <w:jc w:val="both"/>
        <w:rPr>
          <w:szCs w:val="14"/>
        </w:rPr>
      </w:pPr>
      <w:r w:rsidRPr="00C36F4B">
        <w:rPr>
          <w:szCs w:val="14"/>
        </w:rPr>
        <w:t>Définition d’un protocole commun à toute la classe</w:t>
      </w:r>
    </w:p>
    <w:p w14:paraId="247D150E" w14:textId="77777777" w:rsidR="00C36F4B" w:rsidRPr="00C36F4B" w:rsidRDefault="00C36F4B" w:rsidP="00C36F4B">
      <w:pPr>
        <w:numPr>
          <w:ilvl w:val="2"/>
          <w:numId w:val="31"/>
        </w:numPr>
        <w:jc w:val="both"/>
        <w:rPr>
          <w:szCs w:val="14"/>
        </w:rPr>
      </w:pPr>
      <w:r w:rsidRPr="00C36F4B">
        <w:rPr>
          <w:szCs w:val="14"/>
        </w:rPr>
        <w:t>Messages</w:t>
      </w:r>
    </w:p>
    <w:p w14:paraId="6D9D82D7" w14:textId="77777777" w:rsidR="00C36F4B" w:rsidRPr="00C36F4B" w:rsidRDefault="00C36F4B" w:rsidP="00C36F4B">
      <w:pPr>
        <w:numPr>
          <w:ilvl w:val="3"/>
          <w:numId w:val="31"/>
        </w:numPr>
        <w:jc w:val="both"/>
        <w:rPr>
          <w:szCs w:val="14"/>
        </w:rPr>
      </w:pPr>
      <w:r w:rsidRPr="00C36F4B">
        <w:rPr>
          <w:szCs w:val="14"/>
        </w:rPr>
        <w:t>Demander sur le réseau quels sont les médiathèques qui sont opérationnelles</w:t>
      </w:r>
    </w:p>
    <w:p w14:paraId="4EB15A41" w14:textId="77777777" w:rsidR="00C36F4B" w:rsidRPr="00C36F4B" w:rsidRDefault="00C36F4B" w:rsidP="00C36F4B">
      <w:pPr>
        <w:numPr>
          <w:ilvl w:val="3"/>
          <w:numId w:val="31"/>
        </w:numPr>
        <w:jc w:val="both"/>
        <w:rPr>
          <w:szCs w:val="14"/>
        </w:rPr>
      </w:pPr>
      <w:r w:rsidRPr="00C36F4B">
        <w:rPr>
          <w:szCs w:val="14"/>
        </w:rPr>
        <w:t>S'annoncer opérationnelle</w:t>
      </w:r>
    </w:p>
    <w:p w14:paraId="04E05C0A" w14:textId="77777777" w:rsidR="00C36F4B" w:rsidRPr="00C36F4B" w:rsidRDefault="00C36F4B" w:rsidP="00C36F4B">
      <w:pPr>
        <w:numPr>
          <w:ilvl w:val="3"/>
          <w:numId w:val="31"/>
        </w:numPr>
        <w:jc w:val="both"/>
        <w:rPr>
          <w:szCs w:val="14"/>
        </w:rPr>
      </w:pPr>
      <w:r w:rsidRPr="00C36F4B">
        <w:rPr>
          <w:szCs w:val="14"/>
        </w:rPr>
        <w:t>Demander son catalogue à une médiathèque</w:t>
      </w:r>
    </w:p>
    <w:p w14:paraId="2E3798BE" w14:textId="77777777" w:rsidR="00C36F4B" w:rsidRPr="00C36F4B" w:rsidRDefault="00C36F4B" w:rsidP="00C36F4B">
      <w:pPr>
        <w:numPr>
          <w:ilvl w:val="3"/>
          <w:numId w:val="31"/>
        </w:numPr>
        <w:jc w:val="both"/>
        <w:rPr>
          <w:szCs w:val="14"/>
        </w:rPr>
      </w:pPr>
      <w:r w:rsidRPr="00C36F4B">
        <w:rPr>
          <w:szCs w:val="14"/>
        </w:rPr>
        <w:t>Publier son catalogue</w:t>
      </w:r>
    </w:p>
    <w:p w14:paraId="25EB71D7" w14:textId="77777777" w:rsidR="00C36F4B" w:rsidRPr="00C36F4B" w:rsidRDefault="00C36F4B" w:rsidP="00C36F4B">
      <w:pPr>
        <w:numPr>
          <w:ilvl w:val="3"/>
          <w:numId w:val="31"/>
        </w:numPr>
        <w:jc w:val="both"/>
        <w:rPr>
          <w:szCs w:val="14"/>
        </w:rPr>
      </w:pPr>
      <w:r w:rsidRPr="00C36F4B">
        <w:rPr>
          <w:szCs w:val="14"/>
        </w:rPr>
        <w:t>Demander un fragment de media à une médiathèque</w:t>
      </w:r>
    </w:p>
    <w:p w14:paraId="547AFD27" w14:textId="77777777" w:rsidR="00C36F4B" w:rsidRPr="00C36F4B" w:rsidRDefault="00C36F4B" w:rsidP="00C36F4B">
      <w:pPr>
        <w:numPr>
          <w:ilvl w:val="3"/>
          <w:numId w:val="31"/>
        </w:numPr>
        <w:jc w:val="both"/>
        <w:rPr>
          <w:szCs w:val="14"/>
        </w:rPr>
      </w:pPr>
      <w:r w:rsidRPr="00C36F4B">
        <w:rPr>
          <w:szCs w:val="14"/>
        </w:rPr>
        <w:t>Fournir un fragment de media à une médiathèque</w:t>
      </w:r>
    </w:p>
    <w:p w14:paraId="0D4E95EA" w14:textId="77777777" w:rsidR="00C36F4B" w:rsidRPr="00C36F4B" w:rsidRDefault="00C36F4B" w:rsidP="00C36F4B">
      <w:pPr>
        <w:numPr>
          <w:ilvl w:val="2"/>
          <w:numId w:val="31"/>
        </w:numPr>
        <w:jc w:val="both"/>
        <w:rPr>
          <w:szCs w:val="14"/>
        </w:rPr>
      </w:pPr>
      <w:r w:rsidRPr="00C36F4B">
        <w:rPr>
          <w:szCs w:val="14"/>
        </w:rPr>
        <w:t>Format</w:t>
      </w:r>
    </w:p>
    <w:p w14:paraId="1AD9F632" w14:textId="77777777" w:rsidR="00C36F4B" w:rsidRPr="00C36F4B" w:rsidRDefault="00C36F4B" w:rsidP="00C36F4B">
      <w:pPr>
        <w:numPr>
          <w:ilvl w:val="2"/>
          <w:numId w:val="31"/>
        </w:numPr>
        <w:jc w:val="both"/>
        <w:rPr>
          <w:szCs w:val="14"/>
        </w:rPr>
      </w:pPr>
      <w:r w:rsidRPr="00C36F4B">
        <w:rPr>
          <w:szCs w:val="14"/>
        </w:rPr>
        <w:t>Le protocole doit être conçu pour supporter des évolutions.</w:t>
      </w:r>
    </w:p>
    <w:p w14:paraId="36C69AE1" w14:textId="77777777" w:rsidR="00C36F4B" w:rsidRPr="00C36F4B" w:rsidRDefault="00C36F4B" w:rsidP="00C36F4B">
      <w:pPr>
        <w:numPr>
          <w:ilvl w:val="1"/>
          <w:numId w:val="31"/>
        </w:numPr>
        <w:jc w:val="both"/>
        <w:rPr>
          <w:szCs w:val="14"/>
        </w:rPr>
      </w:pPr>
      <w:r w:rsidRPr="00C36F4B">
        <w:rPr>
          <w:szCs w:val="14"/>
        </w:rPr>
        <w:t>Implémentation des catalogues (suite à partie a et b)</w:t>
      </w:r>
    </w:p>
    <w:p w14:paraId="7C3084D9" w14:textId="77777777" w:rsidR="00C36F4B" w:rsidRPr="00C36F4B" w:rsidRDefault="00C36F4B" w:rsidP="00C36F4B">
      <w:pPr>
        <w:numPr>
          <w:ilvl w:val="1"/>
          <w:numId w:val="31"/>
        </w:numPr>
        <w:jc w:val="both"/>
        <w:rPr>
          <w:szCs w:val="14"/>
        </w:rPr>
      </w:pPr>
      <w:r w:rsidRPr="00C36F4B">
        <w:rPr>
          <w:szCs w:val="14"/>
        </w:rPr>
        <w:lastRenderedPageBreak/>
        <w:t>Analyse UX/UI</w:t>
      </w:r>
    </w:p>
    <w:p w14:paraId="6C65743D" w14:textId="77777777" w:rsidR="00C36F4B" w:rsidRPr="00C36F4B" w:rsidRDefault="00C36F4B" w:rsidP="00C36F4B">
      <w:pPr>
        <w:numPr>
          <w:ilvl w:val="2"/>
          <w:numId w:val="31"/>
        </w:numPr>
        <w:jc w:val="both"/>
        <w:rPr>
          <w:szCs w:val="14"/>
        </w:rPr>
      </w:pPr>
      <w:r w:rsidRPr="00C36F4B">
        <w:rPr>
          <w:szCs w:val="14"/>
        </w:rPr>
        <w:t>Echanger des contenus</w:t>
      </w:r>
    </w:p>
    <w:p w14:paraId="0B29284C" w14:textId="77777777" w:rsidR="00C36F4B" w:rsidRPr="00C36F4B" w:rsidRDefault="00C36F4B" w:rsidP="00C36F4B">
      <w:pPr>
        <w:numPr>
          <w:ilvl w:val="2"/>
          <w:numId w:val="31"/>
        </w:numPr>
        <w:jc w:val="both"/>
        <w:rPr>
          <w:szCs w:val="14"/>
        </w:rPr>
      </w:pPr>
      <w:r w:rsidRPr="00C36F4B">
        <w:rPr>
          <w:szCs w:val="14"/>
        </w:rPr>
        <w:t>Jouer des contenus</w:t>
      </w:r>
    </w:p>
    <w:p w14:paraId="44FBA0E2" w14:textId="77777777" w:rsidR="00C36F4B" w:rsidRPr="00C36F4B" w:rsidRDefault="00C36F4B" w:rsidP="00C36F4B">
      <w:pPr>
        <w:numPr>
          <w:ilvl w:val="1"/>
          <w:numId w:val="31"/>
        </w:numPr>
        <w:jc w:val="both"/>
        <w:rPr>
          <w:szCs w:val="14"/>
        </w:rPr>
      </w:pPr>
      <w:r w:rsidRPr="00C36F4B">
        <w:rPr>
          <w:szCs w:val="14"/>
        </w:rPr>
        <w:t>Implémentation de l’ajout de contenu</w:t>
      </w:r>
    </w:p>
    <w:p w14:paraId="097D29BB" w14:textId="77777777" w:rsidR="007C53D3" w:rsidRPr="004F1322" w:rsidRDefault="007C53D3" w:rsidP="00F923AB">
      <w:pPr>
        <w:jc w:val="both"/>
        <w:rPr>
          <w:szCs w:val="14"/>
        </w:rPr>
      </w:pPr>
    </w:p>
    <w:p w14:paraId="21B6938C" w14:textId="77777777" w:rsidR="007C53D3" w:rsidRPr="004F1322" w:rsidRDefault="007C53D3" w:rsidP="00F923AB">
      <w:pPr>
        <w:pStyle w:val="Titre2"/>
        <w:spacing w:line="259" w:lineRule="auto"/>
        <w:jc w:val="both"/>
        <w:rPr>
          <w:i w:val="0"/>
        </w:rPr>
      </w:pPr>
      <w:r w:rsidRPr="004F1322">
        <w:rPr>
          <w:i w:val="0"/>
        </w:rPr>
        <w:br w:type="page"/>
      </w:r>
      <w:bookmarkStart w:id="3" w:name="_Toc188018081"/>
      <w:r w:rsidR="239DB570" w:rsidRPr="004F1322">
        <w:rPr>
          <w:bCs/>
          <w:i w:val="0"/>
          <w:szCs w:val="24"/>
        </w:rPr>
        <w:lastRenderedPageBreak/>
        <w:t>Gestion de projet</w:t>
      </w:r>
      <w:bookmarkEnd w:id="3"/>
    </w:p>
    <w:p w14:paraId="083B9623" w14:textId="3FEE7098" w:rsidR="00F009C3" w:rsidRPr="004F1322" w:rsidRDefault="00F009C3" w:rsidP="00F923AB">
      <w:pPr>
        <w:spacing w:line="259" w:lineRule="auto"/>
        <w:jc w:val="both"/>
      </w:pPr>
      <w:r w:rsidRPr="004F1322">
        <w:t xml:space="preserve">Pour la réalisation du projet de </w:t>
      </w:r>
      <w:proofErr w:type="spellStart"/>
      <w:r w:rsidRPr="004F1322">
        <w:t>MediaPlayer</w:t>
      </w:r>
      <w:proofErr w:type="spellEnd"/>
      <w:r w:rsidRPr="004F1322">
        <w:t>, la méthodologie de gestion de projet adoptée a été Scrum. Cette méthode agile a été choisie pour sa flexibilité et son adaptation aux projets nécessitant une évolution continue des exigences et une collaboration étroite entre les membres de l'équipe.</w:t>
      </w:r>
    </w:p>
    <w:p w14:paraId="689F782B" w14:textId="77777777" w:rsidR="0083170D" w:rsidRPr="004F1322" w:rsidRDefault="0083170D" w:rsidP="00F923AB">
      <w:pPr>
        <w:pStyle w:val="Titre1"/>
        <w:jc w:val="both"/>
      </w:pPr>
      <w:bookmarkStart w:id="4" w:name="_Toc188018082"/>
      <w:r w:rsidRPr="004F1322">
        <w:t>Analyse</w:t>
      </w:r>
      <w:r w:rsidR="00E12330" w:rsidRPr="004F1322">
        <w:t xml:space="preserve"> / Conception</w:t>
      </w:r>
      <w:bookmarkEnd w:id="4"/>
    </w:p>
    <w:p w14:paraId="48D1EE40" w14:textId="77777777" w:rsidR="00EE4813" w:rsidRPr="004F1322" w:rsidRDefault="0043492D" w:rsidP="00F923AB">
      <w:pPr>
        <w:pStyle w:val="Titre2"/>
        <w:jc w:val="both"/>
        <w:rPr>
          <w:i w:val="0"/>
        </w:rPr>
      </w:pPr>
      <w:bookmarkStart w:id="5" w:name="_Toc188018083"/>
      <w:r w:rsidRPr="004F1322">
        <w:rPr>
          <w:i w:val="0"/>
        </w:rPr>
        <w:t>Domaine</w:t>
      </w:r>
      <w:bookmarkEnd w:id="5"/>
    </w:p>
    <w:p w14:paraId="1D8C4BD2" w14:textId="77777777" w:rsidR="00354E35" w:rsidRPr="004F1322" w:rsidRDefault="00354E35" w:rsidP="00F923AB">
      <w:pPr>
        <w:jc w:val="both"/>
        <w:rPr>
          <w:rFonts w:ascii="Century Gothic" w:hAnsi="Century Gothic"/>
          <w:lang w:val="fr-CH"/>
        </w:rPr>
      </w:pPr>
      <w:r w:rsidRPr="004F1322">
        <w:rPr>
          <w:rFonts w:ascii="Century Gothic" w:hAnsi="Century Gothic"/>
          <w:lang w:val="fr-CH"/>
        </w:rPr>
        <w:t>Le domaine d'application de ce programme est la gestion et le partage de contenus multimédias dans un environnement collaboratif.</w:t>
      </w:r>
    </w:p>
    <w:p w14:paraId="2A458644" w14:textId="77777777" w:rsidR="00354E35" w:rsidRPr="004F1322" w:rsidRDefault="00354E35" w:rsidP="00F923AB">
      <w:pPr>
        <w:jc w:val="both"/>
        <w:rPr>
          <w:rFonts w:ascii="Century Gothic" w:hAnsi="Century Gothic"/>
          <w:lang w:val="fr-CH"/>
        </w:rPr>
      </w:pPr>
    </w:p>
    <w:p w14:paraId="483CA36A" w14:textId="5F58A9BB" w:rsidR="00354E35" w:rsidRPr="004F1322" w:rsidRDefault="00354E35" w:rsidP="00F923AB">
      <w:pPr>
        <w:jc w:val="both"/>
        <w:rPr>
          <w:rFonts w:ascii="Century Gothic" w:hAnsi="Century Gothic"/>
          <w:lang w:val="fr-CH"/>
        </w:rPr>
      </w:pPr>
      <w:r w:rsidRPr="004F1322">
        <w:rPr>
          <w:rFonts w:ascii="Century Gothic" w:hAnsi="Century Gothic"/>
          <w:lang w:val="fr-CH"/>
        </w:rPr>
        <w:t xml:space="preserve">Il s'agit d'un </w:t>
      </w:r>
      <w:proofErr w:type="spellStart"/>
      <w:r w:rsidRPr="004F1322">
        <w:rPr>
          <w:rFonts w:ascii="Century Gothic" w:hAnsi="Century Gothic"/>
          <w:lang w:val="fr-CH"/>
        </w:rPr>
        <w:t>mediaplayer</w:t>
      </w:r>
      <w:proofErr w:type="spellEnd"/>
      <w:r w:rsidRPr="004F1322">
        <w:rPr>
          <w:rFonts w:ascii="Century Gothic" w:hAnsi="Century Gothic"/>
          <w:lang w:val="fr-CH"/>
        </w:rPr>
        <w:t xml:space="preserve"> capable de gérer une médiathèque locale, d'échanger des contenus avec d'autres utilisateurs en réseau, et de jouer des fichiers multimédias.</w:t>
      </w:r>
    </w:p>
    <w:p w14:paraId="743CBD8E" w14:textId="77777777" w:rsidR="00354E35" w:rsidRPr="004F1322" w:rsidRDefault="00354E35" w:rsidP="00F923AB">
      <w:pPr>
        <w:jc w:val="both"/>
        <w:rPr>
          <w:rFonts w:ascii="Century Gothic" w:hAnsi="Century Gothic"/>
          <w:lang w:val="fr-CH"/>
        </w:rPr>
      </w:pPr>
    </w:p>
    <w:p w14:paraId="15A00C27" w14:textId="2793D2E6" w:rsidR="00354E35" w:rsidRPr="004F1322" w:rsidRDefault="00354E35" w:rsidP="00F923AB">
      <w:pPr>
        <w:jc w:val="both"/>
        <w:rPr>
          <w:rFonts w:ascii="Century Gothic" w:hAnsi="Century Gothic"/>
          <w:lang w:val="fr-CH"/>
        </w:rPr>
      </w:pPr>
      <w:r w:rsidRPr="004F1322">
        <w:rPr>
          <w:rFonts w:ascii="Century Gothic" w:hAnsi="Century Gothic"/>
          <w:lang w:val="fr-CH"/>
        </w:rPr>
        <w:t>Le programme s'adresse aux utilisateurs qui souhaitent partager facilement des médias dans une communauté tout en ayant une gestion centralisée de leurs fichiers.</w:t>
      </w:r>
    </w:p>
    <w:p w14:paraId="6417C4D1" w14:textId="77777777" w:rsidR="00354E35" w:rsidRPr="004F1322" w:rsidRDefault="00354E35" w:rsidP="00F923AB">
      <w:pPr>
        <w:jc w:val="both"/>
        <w:rPr>
          <w:rFonts w:ascii="Century Gothic" w:hAnsi="Century Gothic"/>
          <w:lang w:val="fr-CH"/>
        </w:rPr>
      </w:pPr>
    </w:p>
    <w:p w14:paraId="080A31BB" w14:textId="77777777" w:rsidR="00354E35" w:rsidRPr="004F1322" w:rsidRDefault="00354E35" w:rsidP="00F923AB">
      <w:pPr>
        <w:jc w:val="both"/>
        <w:rPr>
          <w:rFonts w:ascii="Century Gothic" w:hAnsi="Century Gothic"/>
          <w:b/>
          <w:bCs/>
          <w:lang w:val="fr-CH"/>
        </w:rPr>
      </w:pPr>
      <w:r w:rsidRPr="004F1322">
        <w:rPr>
          <w:rFonts w:ascii="Century Gothic" w:hAnsi="Century Gothic"/>
          <w:b/>
          <w:bCs/>
          <w:lang w:val="fr-CH"/>
        </w:rPr>
        <w:t>Utilisateurs :</w:t>
      </w:r>
    </w:p>
    <w:p w14:paraId="0A228F41" w14:textId="77777777" w:rsidR="00354E35" w:rsidRPr="004F1322" w:rsidRDefault="00354E35" w:rsidP="00F923AB">
      <w:pPr>
        <w:jc w:val="both"/>
        <w:rPr>
          <w:rFonts w:ascii="Century Gothic" w:hAnsi="Century Gothic"/>
          <w:lang w:val="fr-CH"/>
        </w:rPr>
      </w:pPr>
      <w:r w:rsidRPr="004F1322">
        <w:rPr>
          <w:rFonts w:ascii="Century Gothic" w:hAnsi="Century Gothic"/>
          <w:lang w:val="fr-CH"/>
        </w:rPr>
        <w:t>Les utilisateurs sont les membres d'une communauté qui souhaitent :</w:t>
      </w:r>
    </w:p>
    <w:p w14:paraId="6ADE6C8E" w14:textId="77777777" w:rsidR="00354E35" w:rsidRPr="004F1322" w:rsidRDefault="00354E35" w:rsidP="00F923AB">
      <w:pPr>
        <w:jc w:val="both"/>
        <w:rPr>
          <w:rFonts w:ascii="Century Gothic" w:hAnsi="Century Gothic"/>
          <w:lang w:val="fr-CH"/>
        </w:rPr>
      </w:pPr>
    </w:p>
    <w:p w14:paraId="71F76969" w14:textId="77777777" w:rsidR="00354E35" w:rsidRPr="004F1322" w:rsidRDefault="00354E35" w:rsidP="00F923AB">
      <w:pPr>
        <w:pStyle w:val="Paragraphedeliste"/>
        <w:numPr>
          <w:ilvl w:val="0"/>
          <w:numId w:val="19"/>
        </w:numPr>
        <w:jc w:val="both"/>
        <w:rPr>
          <w:rFonts w:ascii="Century Gothic" w:hAnsi="Century Gothic"/>
          <w:lang w:val="fr-CH"/>
        </w:rPr>
      </w:pPr>
      <w:r w:rsidRPr="004F1322">
        <w:rPr>
          <w:rFonts w:ascii="Century Gothic" w:hAnsi="Century Gothic"/>
          <w:lang w:val="fr-CH"/>
        </w:rPr>
        <w:t>Créer et gérer leur propre médiathèque locale.</w:t>
      </w:r>
    </w:p>
    <w:p w14:paraId="3B93DBA7" w14:textId="77777777" w:rsidR="00354E35" w:rsidRPr="004F1322" w:rsidRDefault="00354E35" w:rsidP="00F923AB">
      <w:pPr>
        <w:pStyle w:val="Paragraphedeliste"/>
        <w:numPr>
          <w:ilvl w:val="0"/>
          <w:numId w:val="19"/>
        </w:numPr>
        <w:jc w:val="both"/>
        <w:rPr>
          <w:rFonts w:ascii="Century Gothic" w:hAnsi="Century Gothic"/>
          <w:lang w:val="fr-CH"/>
        </w:rPr>
      </w:pPr>
      <w:r w:rsidRPr="004F1322">
        <w:rPr>
          <w:rFonts w:ascii="Century Gothic" w:hAnsi="Century Gothic"/>
          <w:lang w:val="fr-CH"/>
        </w:rPr>
        <w:t>Échanger des fichiers multimédias via un protocole commun.</w:t>
      </w:r>
    </w:p>
    <w:p w14:paraId="60FF8ACE" w14:textId="325E6EE9" w:rsidR="00354E35" w:rsidRPr="004F1322" w:rsidRDefault="00354E35" w:rsidP="00F923AB">
      <w:pPr>
        <w:pStyle w:val="Paragraphedeliste"/>
        <w:numPr>
          <w:ilvl w:val="0"/>
          <w:numId w:val="19"/>
        </w:numPr>
        <w:jc w:val="both"/>
        <w:rPr>
          <w:rFonts w:ascii="Century Gothic" w:hAnsi="Century Gothic"/>
          <w:lang w:val="fr-CH"/>
        </w:rPr>
      </w:pPr>
      <w:r w:rsidRPr="004F1322">
        <w:rPr>
          <w:rFonts w:ascii="Century Gothic" w:hAnsi="Century Gothic"/>
          <w:lang w:val="fr-CH"/>
        </w:rPr>
        <w:t>Consulter et jouer des contenus disponibles sur le réseau.</w:t>
      </w:r>
    </w:p>
    <w:p w14:paraId="43337E9A" w14:textId="77777777" w:rsidR="00354E35" w:rsidRPr="004F1322" w:rsidRDefault="00354E35" w:rsidP="00F923AB">
      <w:pPr>
        <w:jc w:val="both"/>
        <w:rPr>
          <w:rFonts w:ascii="Century Gothic" w:hAnsi="Century Gothic"/>
          <w:lang w:val="fr-CH"/>
        </w:rPr>
      </w:pPr>
    </w:p>
    <w:p w14:paraId="7A6CA12B" w14:textId="77777777" w:rsidR="00AA0785" w:rsidRPr="004F1322" w:rsidRDefault="00E12330" w:rsidP="00F923AB">
      <w:pPr>
        <w:pStyle w:val="Titre2"/>
        <w:jc w:val="both"/>
        <w:rPr>
          <w:i w:val="0"/>
        </w:rPr>
      </w:pPr>
      <w:bookmarkStart w:id="6" w:name="_Toc188018084"/>
      <w:r w:rsidRPr="004F1322">
        <w:rPr>
          <w:i w:val="0"/>
        </w:rPr>
        <w:t>Concept</w:t>
      </w:r>
      <w:r w:rsidR="006F1B20" w:rsidRPr="004F1322">
        <w:rPr>
          <w:i w:val="0"/>
        </w:rPr>
        <w:t>s</w:t>
      </w:r>
      <w:bookmarkEnd w:id="6"/>
    </w:p>
    <w:p w14:paraId="46E2B717" w14:textId="77777777" w:rsidR="00354E35" w:rsidRPr="004F1322" w:rsidRDefault="00354E35" w:rsidP="00F923AB">
      <w:pPr>
        <w:pStyle w:val="Retraitnormal1"/>
        <w:numPr>
          <w:ilvl w:val="0"/>
          <w:numId w:val="0"/>
        </w:numPr>
        <w:jc w:val="both"/>
        <w:rPr>
          <w:rFonts w:ascii="Arial" w:hAnsi="Arial"/>
          <w:color w:val="FF0000"/>
          <w:sz w:val="24"/>
          <w:szCs w:val="14"/>
          <w:lang w:eastAsia="fr-FR"/>
        </w:rPr>
      </w:pPr>
    </w:p>
    <w:p w14:paraId="66686646" w14:textId="28FBBA32" w:rsidR="00354E35" w:rsidRPr="004F1322" w:rsidRDefault="00354E35" w:rsidP="00F923AB">
      <w:pPr>
        <w:pStyle w:val="Retraitnormal1"/>
        <w:numPr>
          <w:ilvl w:val="0"/>
          <w:numId w:val="0"/>
        </w:numPr>
        <w:ind w:left="360" w:hanging="360"/>
        <w:jc w:val="both"/>
        <w:rPr>
          <w:rFonts w:ascii="Arial" w:hAnsi="Arial"/>
          <w:b/>
          <w:bCs/>
          <w:sz w:val="24"/>
          <w:szCs w:val="14"/>
          <w:lang w:eastAsia="fr-FR"/>
        </w:rPr>
      </w:pPr>
      <w:r w:rsidRPr="004F1322">
        <w:rPr>
          <w:rFonts w:ascii="Arial" w:hAnsi="Arial"/>
          <w:b/>
          <w:bCs/>
          <w:sz w:val="24"/>
          <w:szCs w:val="14"/>
          <w:lang w:eastAsia="fr-FR"/>
        </w:rPr>
        <w:t>Protocole</w:t>
      </w:r>
    </w:p>
    <w:p w14:paraId="2C059380" w14:textId="77777777" w:rsidR="00354E35" w:rsidRPr="004F1322" w:rsidRDefault="00354E35" w:rsidP="00F923AB">
      <w:pPr>
        <w:numPr>
          <w:ilvl w:val="0"/>
          <w:numId w:val="20"/>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Version du protocole :</w:t>
      </w:r>
    </w:p>
    <w:p w14:paraId="6CF86B71" w14:textId="77777777" w:rsidR="00354E35" w:rsidRPr="004F1322" w:rsidRDefault="00354E35" w:rsidP="00F923AB">
      <w:pPr>
        <w:spacing w:before="100" w:beforeAutospacing="1" w:after="100" w:afterAutospacing="1"/>
        <w:ind w:left="612" w:firstLine="108"/>
        <w:jc w:val="both"/>
        <w:rPr>
          <w:rFonts w:ascii="Century Gothic" w:hAnsi="Century Gothic"/>
          <w:szCs w:val="24"/>
          <w:lang w:val="fr-CH" w:eastAsia="fr-CH"/>
        </w:rPr>
      </w:pPr>
      <w:r w:rsidRPr="004F1322">
        <w:rPr>
          <w:rFonts w:ascii="Century Gothic" w:hAnsi="Century Gothic"/>
          <w:szCs w:val="24"/>
          <w:lang w:val="fr-CH" w:eastAsia="fr-CH"/>
        </w:rPr>
        <w:t>Version 1.0</w:t>
      </w:r>
    </w:p>
    <w:p w14:paraId="113EB501" w14:textId="77777777" w:rsidR="00354E35" w:rsidRPr="004F1322" w:rsidRDefault="00354E35" w:rsidP="00F923AB">
      <w:pPr>
        <w:numPr>
          <w:ilvl w:val="0"/>
          <w:numId w:val="21"/>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Nom du protocole :</w:t>
      </w:r>
    </w:p>
    <w:p w14:paraId="2DB2B105" w14:textId="77777777" w:rsidR="00354E35" w:rsidRPr="004F1322" w:rsidRDefault="00354E35" w:rsidP="00F923AB">
      <w:pPr>
        <w:spacing w:before="100" w:beforeAutospacing="1" w:after="100" w:afterAutospacing="1"/>
        <w:ind w:firstLine="708"/>
        <w:jc w:val="both"/>
        <w:rPr>
          <w:rFonts w:ascii="Century Gothic" w:hAnsi="Century Gothic"/>
          <w:szCs w:val="24"/>
          <w:lang w:val="fr-CH" w:eastAsia="fr-CH"/>
        </w:rPr>
      </w:pPr>
      <w:r w:rsidRPr="004F1322">
        <w:rPr>
          <w:rFonts w:ascii="Century Gothic" w:hAnsi="Century Gothic"/>
          <w:szCs w:val="24"/>
          <w:lang w:val="fr-CH" w:eastAsia="fr-CH"/>
        </w:rPr>
        <w:t>Media Sharing Protocol (MSP)</w:t>
      </w:r>
    </w:p>
    <w:p w14:paraId="3B3DD57F" w14:textId="77777777" w:rsidR="00354E35" w:rsidRPr="004F1322" w:rsidRDefault="00354E35" w:rsidP="00F923AB">
      <w:pPr>
        <w:numPr>
          <w:ilvl w:val="0"/>
          <w:numId w:val="22"/>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Protocole choisi :</w:t>
      </w:r>
    </w:p>
    <w:p w14:paraId="4E344A51" w14:textId="77777777" w:rsidR="00354E35" w:rsidRPr="004F1322" w:rsidRDefault="00354E35" w:rsidP="00F923AB">
      <w:pPr>
        <w:spacing w:before="100" w:beforeAutospacing="1" w:after="100" w:afterAutospacing="1"/>
        <w:ind w:firstLine="708"/>
        <w:jc w:val="both"/>
        <w:rPr>
          <w:rFonts w:ascii="Century Gothic" w:hAnsi="Century Gothic"/>
          <w:szCs w:val="24"/>
          <w:lang w:val="fr-CH" w:eastAsia="fr-CH"/>
        </w:rPr>
      </w:pPr>
      <w:r w:rsidRPr="004F1322">
        <w:rPr>
          <w:rFonts w:ascii="Century Gothic" w:hAnsi="Century Gothic"/>
          <w:szCs w:val="24"/>
          <w:lang w:val="fr-CH" w:eastAsia="fr-CH"/>
        </w:rPr>
        <w:t>MQTT</w:t>
      </w:r>
    </w:p>
    <w:p w14:paraId="4713F5D1" w14:textId="77777777" w:rsidR="00354E35" w:rsidRPr="004F1322" w:rsidRDefault="00354E35" w:rsidP="00F923AB">
      <w:pPr>
        <w:numPr>
          <w:ilvl w:val="0"/>
          <w:numId w:val="23"/>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Topic utilisé :</w:t>
      </w:r>
    </w:p>
    <w:p w14:paraId="30A3817F" w14:textId="76703FEF" w:rsidR="00354E35" w:rsidRPr="004F1322" w:rsidRDefault="00354E35" w:rsidP="00F923AB">
      <w:pPr>
        <w:spacing w:before="100" w:beforeAutospacing="1" w:after="100" w:afterAutospacing="1"/>
        <w:ind w:firstLine="708"/>
        <w:jc w:val="both"/>
        <w:rPr>
          <w:rFonts w:ascii="Century Gothic" w:hAnsi="Century Gothic"/>
          <w:szCs w:val="24"/>
          <w:lang w:val="fr-CH" w:eastAsia="fr-CH"/>
        </w:rPr>
      </w:pPr>
      <w:proofErr w:type="gramStart"/>
      <w:r w:rsidRPr="004F1322">
        <w:rPr>
          <w:rFonts w:ascii="Century Gothic" w:hAnsi="Century Gothic" w:cs="Courier New"/>
          <w:sz w:val="20"/>
          <w:lang w:val="fr-CH" w:eastAsia="fr-CH"/>
        </w:rPr>
        <w:t>media</w:t>
      </w:r>
      <w:proofErr w:type="gramEnd"/>
      <w:r w:rsidRPr="004F1322">
        <w:rPr>
          <w:rFonts w:ascii="Century Gothic" w:hAnsi="Century Gothic" w:cs="Courier New"/>
          <w:sz w:val="20"/>
          <w:lang w:val="fr-CH" w:eastAsia="fr-CH"/>
        </w:rPr>
        <w:t>/</w:t>
      </w:r>
      <w:proofErr w:type="spellStart"/>
      <w:r w:rsidRPr="004F1322">
        <w:rPr>
          <w:rFonts w:ascii="Century Gothic" w:hAnsi="Century Gothic" w:cs="Courier New"/>
          <w:sz w:val="20"/>
          <w:lang w:val="fr-CH" w:eastAsia="fr-CH"/>
        </w:rPr>
        <w:t>player</w:t>
      </w:r>
      <w:proofErr w:type="spellEnd"/>
    </w:p>
    <w:p w14:paraId="55C404F6" w14:textId="77777777" w:rsidR="00354E35" w:rsidRPr="004F1322" w:rsidRDefault="00354E35" w:rsidP="00F923AB">
      <w:pPr>
        <w:numPr>
          <w:ilvl w:val="0"/>
          <w:numId w:val="24"/>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Types de messages</w:t>
      </w:r>
    </w:p>
    <w:p w14:paraId="5BFF2B48" w14:textId="77777777" w:rsidR="00354E35" w:rsidRPr="004F1322" w:rsidRDefault="00354E35" w:rsidP="00F923AB">
      <w:pPr>
        <w:numPr>
          <w:ilvl w:val="0"/>
          <w:numId w:val="24"/>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lastRenderedPageBreak/>
        <w:t>Description des classes</w:t>
      </w:r>
    </w:p>
    <w:p w14:paraId="672C41CB" w14:textId="77777777" w:rsidR="00354E35" w:rsidRPr="004F1322" w:rsidRDefault="00354E35" w:rsidP="00F923AB">
      <w:pPr>
        <w:numPr>
          <w:ilvl w:val="0"/>
          <w:numId w:val="24"/>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Classe Media</w:t>
      </w:r>
    </w:p>
    <w:p w14:paraId="27E50461" w14:textId="77777777" w:rsidR="00354E35" w:rsidRPr="004F1322" w:rsidRDefault="00354E35" w:rsidP="00F923AB">
      <w:pPr>
        <w:numPr>
          <w:ilvl w:val="0"/>
          <w:numId w:val="24"/>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Classe </w:t>
      </w:r>
      <w:proofErr w:type="spellStart"/>
      <w:r w:rsidRPr="004F1322">
        <w:rPr>
          <w:rFonts w:ascii="Century Gothic" w:hAnsi="Century Gothic"/>
          <w:b/>
          <w:bCs/>
          <w:szCs w:val="24"/>
          <w:lang w:val="fr-CH" w:eastAsia="fr-CH"/>
        </w:rPr>
        <w:t>Mediatheque</w:t>
      </w:r>
      <w:proofErr w:type="spellEnd"/>
    </w:p>
    <w:p w14:paraId="17E5CBD7" w14:textId="77777777" w:rsidR="00354E35" w:rsidRPr="004F1322" w:rsidRDefault="00354E35" w:rsidP="00F923AB">
      <w:pPr>
        <w:numPr>
          <w:ilvl w:val="0"/>
          <w:numId w:val="25"/>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MEDIA_STATUS_REQUEST</w:t>
      </w:r>
    </w:p>
    <w:p w14:paraId="65C9BF56" w14:textId="77777777" w:rsidR="00354E35" w:rsidRPr="004F1322" w:rsidRDefault="00354E35" w:rsidP="00F923AB">
      <w:pPr>
        <w:numPr>
          <w:ilvl w:val="1"/>
          <w:numId w:val="25"/>
        </w:numPr>
        <w:spacing w:before="100" w:beforeAutospacing="1" w:after="100" w:afterAutospacing="1"/>
        <w:jc w:val="both"/>
        <w:rPr>
          <w:rFonts w:ascii="Century Gothic" w:hAnsi="Century Gothic"/>
          <w:szCs w:val="24"/>
          <w:lang w:val="fr-CH" w:eastAsia="fr-CH"/>
        </w:rPr>
      </w:pPr>
      <w:r w:rsidRPr="004F1322">
        <w:rPr>
          <w:rFonts w:ascii="Century Gothic" w:hAnsi="Century Gothic"/>
          <w:szCs w:val="24"/>
          <w:lang w:val="fr-CH" w:eastAsia="fr-CH"/>
        </w:rPr>
        <w:t>Utilisé pour demander le statut d'un lecteur multimédia.</w:t>
      </w:r>
    </w:p>
    <w:p w14:paraId="07BE23FB" w14:textId="77777777" w:rsidR="00354E35" w:rsidRPr="004F1322" w:rsidRDefault="00354E35" w:rsidP="00F923AB">
      <w:pPr>
        <w:numPr>
          <w:ilvl w:val="1"/>
          <w:numId w:val="25"/>
        </w:numPr>
        <w:spacing w:before="100" w:beforeAutospacing="1" w:after="100" w:afterAutospacing="1"/>
        <w:jc w:val="both"/>
        <w:rPr>
          <w:rFonts w:ascii="Century Gothic" w:hAnsi="Century Gothic"/>
          <w:szCs w:val="24"/>
          <w:lang w:val="fr-CH" w:eastAsia="fr-CH"/>
        </w:rPr>
      </w:pPr>
      <w:r w:rsidRPr="004F1322">
        <w:rPr>
          <w:rFonts w:ascii="Century Gothic" w:hAnsi="Century Gothic"/>
          <w:szCs w:val="24"/>
          <w:lang w:val="fr-CH" w:eastAsia="fr-CH"/>
        </w:rPr>
        <w:t>Ne transporte aucune donnée.</w:t>
      </w:r>
    </w:p>
    <w:p w14:paraId="24771094" w14:textId="77777777" w:rsidR="00354E35" w:rsidRPr="004F1322" w:rsidRDefault="00354E35" w:rsidP="00F923AB">
      <w:pPr>
        <w:numPr>
          <w:ilvl w:val="0"/>
          <w:numId w:val="25"/>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MEDIA_STATUS</w:t>
      </w:r>
    </w:p>
    <w:p w14:paraId="06C3C0AE" w14:textId="77777777" w:rsidR="00354E35" w:rsidRPr="004F1322" w:rsidRDefault="00354E35" w:rsidP="00F923AB">
      <w:pPr>
        <w:numPr>
          <w:ilvl w:val="1"/>
          <w:numId w:val="25"/>
        </w:numPr>
        <w:spacing w:before="100" w:beforeAutospacing="1" w:after="100" w:afterAutospacing="1"/>
        <w:jc w:val="both"/>
        <w:rPr>
          <w:rFonts w:ascii="Century Gothic" w:hAnsi="Century Gothic"/>
          <w:szCs w:val="24"/>
          <w:lang w:val="fr-CH" w:eastAsia="fr-CH"/>
        </w:rPr>
      </w:pPr>
      <w:r w:rsidRPr="004F1322">
        <w:rPr>
          <w:rFonts w:ascii="Century Gothic" w:hAnsi="Century Gothic"/>
          <w:szCs w:val="24"/>
          <w:lang w:val="fr-CH" w:eastAsia="fr-CH"/>
        </w:rPr>
        <w:t>Permet de répondre à une demande de statut.</w:t>
      </w:r>
    </w:p>
    <w:p w14:paraId="1EC38E8E" w14:textId="77777777" w:rsidR="00354E35" w:rsidRPr="004F1322" w:rsidRDefault="00354E35" w:rsidP="00F923AB">
      <w:pPr>
        <w:numPr>
          <w:ilvl w:val="1"/>
          <w:numId w:val="25"/>
        </w:numPr>
        <w:spacing w:before="100" w:beforeAutospacing="1" w:after="100" w:afterAutospacing="1"/>
        <w:jc w:val="both"/>
        <w:rPr>
          <w:rFonts w:ascii="Century Gothic" w:hAnsi="Century Gothic"/>
          <w:szCs w:val="24"/>
          <w:lang w:val="fr-CH" w:eastAsia="fr-CH"/>
        </w:rPr>
      </w:pPr>
      <w:r w:rsidRPr="004F1322">
        <w:rPr>
          <w:rFonts w:ascii="Century Gothic" w:hAnsi="Century Gothic"/>
          <w:szCs w:val="24"/>
          <w:lang w:val="fr-CH" w:eastAsia="fr-CH"/>
        </w:rPr>
        <w:t>Transporte un objet de type </w:t>
      </w:r>
      <w:proofErr w:type="spellStart"/>
      <w:r w:rsidRPr="004F1322">
        <w:rPr>
          <w:rFonts w:ascii="Century Gothic" w:hAnsi="Century Gothic" w:cs="Courier New"/>
          <w:sz w:val="20"/>
          <w:lang w:val="fr-CH" w:eastAsia="fr-CH"/>
        </w:rPr>
        <w:t>Mediatheque</w:t>
      </w:r>
      <w:proofErr w:type="spellEnd"/>
      <w:r w:rsidRPr="004F1322">
        <w:rPr>
          <w:rFonts w:ascii="Century Gothic" w:hAnsi="Century Gothic"/>
          <w:szCs w:val="24"/>
          <w:lang w:val="fr-CH" w:eastAsia="fr-CH"/>
        </w:rPr>
        <w:t xml:space="preserve"> contenant des informations sur l'état du lecteur multimédia et sa bibliothèque de médias.</w:t>
      </w:r>
    </w:p>
    <w:p w14:paraId="4F40B208" w14:textId="77777777" w:rsidR="00354E35" w:rsidRPr="004F1322" w:rsidRDefault="00354E35" w:rsidP="00F923AB">
      <w:pPr>
        <w:spacing w:before="100" w:beforeAutospacing="1" w:after="100" w:afterAutospacing="1"/>
        <w:jc w:val="both"/>
        <w:rPr>
          <w:rFonts w:ascii="Century Gothic" w:hAnsi="Century Gothic"/>
          <w:szCs w:val="24"/>
          <w:lang w:val="fr-CH" w:eastAsia="fr-CH"/>
        </w:rPr>
      </w:pPr>
      <w:r w:rsidRPr="004F1322">
        <w:rPr>
          <w:rFonts w:ascii="Century Gothic" w:hAnsi="Century Gothic"/>
          <w:szCs w:val="24"/>
          <w:lang w:val="fr-CH" w:eastAsia="fr-CH"/>
        </w:rPr>
        <w:t>Représente un média (fichier multimédia).</w:t>
      </w:r>
    </w:p>
    <w:p w14:paraId="7FFAAB94" w14:textId="77777777" w:rsidR="00354E35" w:rsidRPr="004F1322" w:rsidRDefault="00354E35" w:rsidP="00F923AB">
      <w:pPr>
        <w:numPr>
          <w:ilvl w:val="0"/>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Attributs :</w:t>
      </w:r>
    </w:p>
    <w:p w14:paraId="4E954254" w14:textId="77777777" w:rsidR="00354E35" w:rsidRPr="004F1322" w:rsidRDefault="00354E35" w:rsidP="00F923AB">
      <w:pPr>
        <w:numPr>
          <w:ilvl w:val="1"/>
          <w:numId w:val="26"/>
        </w:numPr>
        <w:spacing w:before="100" w:beforeAutospacing="1" w:after="100" w:afterAutospacing="1"/>
        <w:jc w:val="both"/>
        <w:rPr>
          <w:rFonts w:ascii="Century Gothic" w:hAnsi="Century Gothic"/>
          <w:szCs w:val="24"/>
          <w:lang w:val="fr-CH" w:eastAsia="fr-CH"/>
        </w:rPr>
      </w:pPr>
      <w:proofErr w:type="gramStart"/>
      <w:r w:rsidRPr="004F1322">
        <w:rPr>
          <w:rFonts w:ascii="Century Gothic" w:hAnsi="Century Gothic" w:cs="Courier New"/>
          <w:b/>
          <w:bCs/>
          <w:sz w:val="20"/>
          <w:lang w:val="fr-CH" w:eastAsia="fr-CH"/>
        </w:rPr>
        <w:t>string</w:t>
      </w:r>
      <w:proofErr w:type="gramEnd"/>
      <w:r w:rsidRPr="004F1322">
        <w:rPr>
          <w:rFonts w:ascii="Century Gothic" w:hAnsi="Century Gothic" w:cs="Courier New"/>
          <w:b/>
          <w:bCs/>
          <w:sz w:val="20"/>
          <w:lang w:val="fr-CH" w:eastAsia="fr-CH"/>
        </w:rPr>
        <w:t xml:space="preserve"> </w:t>
      </w:r>
      <w:proofErr w:type="spellStart"/>
      <w:r w:rsidRPr="004F1322">
        <w:rPr>
          <w:rFonts w:ascii="Century Gothic" w:hAnsi="Century Gothic" w:cs="Courier New"/>
          <w:b/>
          <w:bCs/>
          <w:sz w:val="20"/>
          <w:lang w:val="fr-CH" w:eastAsia="fr-CH"/>
        </w:rPr>
        <w:t>Filename</w:t>
      </w:r>
      <w:proofErr w:type="spellEnd"/>
      <w:r w:rsidRPr="004F1322">
        <w:rPr>
          <w:rFonts w:ascii="Century Gothic" w:hAnsi="Century Gothic"/>
          <w:szCs w:val="24"/>
          <w:lang w:val="fr-CH" w:eastAsia="fr-CH"/>
        </w:rPr>
        <w:t xml:space="preserve"> : Nom du fichier.</w:t>
      </w:r>
    </w:p>
    <w:p w14:paraId="4F1E6A34" w14:textId="0779BBB7" w:rsidR="00354E35" w:rsidRPr="004F1322" w:rsidRDefault="00397B2F" w:rsidP="00F923AB">
      <w:pPr>
        <w:numPr>
          <w:ilvl w:val="1"/>
          <w:numId w:val="26"/>
        </w:numPr>
        <w:spacing w:before="100" w:beforeAutospacing="1" w:after="100" w:afterAutospacing="1"/>
        <w:jc w:val="both"/>
        <w:rPr>
          <w:rFonts w:ascii="Century Gothic" w:hAnsi="Century Gothic"/>
          <w:szCs w:val="24"/>
          <w:lang w:val="fr-CH" w:eastAsia="fr-CH"/>
        </w:rPr>
      </w:pPr>
      <w:proofErr w:type="gramStart"/>
      <w:r w:rsidRPr="004F1322">
        <w:rPr>
          <w:rFonts w:ascii="Century Gothic" w:hAnsi="Century Gothic" w:cs="Courier New"/>
          <w:b/>
          <w:bCs/>
          <w:sz w:val="20"/>
          <w:lang w:val="fr-CH" w:eastAsia="fr-CH"/>
        </w:rPr>
        <w:t>long</w:t>
      </w:r>
      <w:proofErr w:type="gramEnd"/>
      <w:r w:rsidR="00354E35" w:rsidRPr="004F1322">
        <w:rPr>
          <w:rFonts w:ascii="Century Gothic" w:hAnsi="Century Gothic" w:cs="Courier New"/>
          <w:b/>
          <w:bCs/>
          <w:sz w:val="20"/>
          <w:lang w:val="fr-CH" w:eastAsia="fr-CH"/>
        </w:rPr>
        <w:t xml:space="preserve"> Size</w:t>
      </w:r>
      <w:r w:rsidR="00354E35" w:rsidRPr="004F1322">
        <w:rPr>
          <w:rFonts w:ascii="Century Gothic" w:hAnsi="Century Gothic"/>
          <w:szCs w:val="24"/>
          <w:lang w:val="fr-CH" w:eastAsia="fr-CH"/>
        </w:rPr>
        <w:t xml:space="preserve"> : Taille du fichier en octets.</w:t>
      </w:r>
    </w:p>
    <w:p w14:paraId="5CDD36FD" w14:textId="77777777" w:rsidR="00354E35" w:rsidRPr="004F1322" w:rsidRDefault="00354E35" w:rsidP="00F923AB">
      <w:pPr>
        <w:numPr>
          <w:ilvl w:val="1"/>
          <w:numId w:val="26"/>
        </w:numPr>
        <w:spacing w:before="100" w:beforeAutospacing="1" w:after="100" w:afterAutospacing="1"/>
        <w:jc w:val="both"/>
        <w:rPr>
          <w:rFonts w:ascii="Century Gothic" w:hAnsi="Century Gothic"/>
          <w:szCs w:val="24"/>
          <w:lang w:val="fr-CH" w:eastAsia="fr-CH"/>
        </w:rPr>
      </w:pPr>
      <w:proofErr w:type="spellStart"/>
      <w:proofErr w:type="gramStart"/>
      <w:r w:rsidRPr="004F1322">
        <w:rPr>
          <w:rFonts w:ascii="Century Gothic" w:hAnsi="Century Gothic" w:cs="Courier New"/>
          <w:b/>
          <w:bCs/>
          <w:sz w:val="20"/>
          <w:lang w:val="fr-CH" w:eastAsia="fr-CH"/>
        </w:rPr>
        <w:t>enum</w:t>
      </w:r>
      <w:proofErr w:type="spellEnd"/>
      <w:proofErr w:type="gramEnd"/>
      <w:r w:rsidRPr="004F1322">
        <w:rPr>
          <w:rFonts w:ascii="Century Gothic" w:hAnsi="Century Gothic" w:cs="Courier New"/>
          <w:b/>
          <w:bCs/>
          <w:sz w:val="20"/>
          <w:lang w:val="fr-CH" w:eastAsia="fr-CH"/>
        </w:rPr>
        <w:t xml:space="preserve"> </w:t>
      </w:r>
      <w:proofErr w:type="spellStart"/>
      <w:r w:rsidRPr="004F1322">
        <w:rPr>
          <w:rFonts w:ascii="Century Gothic" w:hAnsi="Century Gothic" w:cs="Courier New"/>
          <w:b/>
          <w:bCs/>
          <w:sz w:val="20"/>
          <w:lang w:val="fr-CH" w:eastAsia="fr-CH"/>
        </w:rPr>
        <w:t>MediaType</w:t>
      </w:r>
      <w:proofErr w:type="spellEnd"/>
      <w:r w:rsidRPr="004F1322">
        <w:rPr>
          <w:rFonts w:ascii="Century Gothic" w:hAnsi="Century Gothic"/>
          <w:szCs w:val="24"/>
          <w:lang w:val="fr-CH" w:eastAsia="fr-CH"/>
        </w:rPr>
        <w:t xml:space="preserve"> : Type de média, avec les valeurs possibles suivantes : </w:t>
      </w:r>
    </w:p>
    <w:p w14:paraId="2D93698B"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MP3</w:t>
      </w:r>
    </w:p>
    <w:p w14:paraId="0B44C6FA"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MP4</w:t>
      </w:r>
    </w:p>
    <w:p w14:paraId="68921140"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MOV</w:t>
      </w:r>
    </w:p>
    <w:p w14:paraId="46ACB970"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GIF</w:t>
      </w:r>
    </w:p>
    <w:p w14:paraId="6B52DAD2"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PNG</w:t>
      </w:r>
    </w:p>
    <w:p w14:paraId="64A1A206"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JPEG</w:t>
      </w:r>
    </w:p>
    <w:p w14:paraId="27D1A436"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JPG</w:t>
      </w:r>
    </w:p>
    <w:p w14:paraId="309571E7" w14:textId="77777777" w:rsidR="00354E35" w:rsidRPr="004F1322" w:rsidRDefault="00354E35" w:rsidP="00F923AB">
      <w:pPr>
        <w:numPr>
          <w:ilvl w:val="2"/>
          <w:numId w:val="26"/>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sz w:val="20"/>
          <w:lang w:val="fr-CH" w:eastAsia="fr-CH"/>
        </w:rPr>
        <w:t>WAV</w:t>
      </w:r>
    </w:p>
    <w:p w14:paraId="703F6CED" w14:textId="77777777" w:rsidR="00354E35" w:rsidRPr="004F1322" w:rsidRDefault="00354E35" w:rsidP="00F923AB">
      <w:pPr>
        <w:spacing w:before="100" w:beforeAutospacing="1" w:after="100" w:afterAutospacing="1"/>
        <w:jc w:val="both"/>
        <w:rPr>
          <w:rFonts w:ascii="Century Gothic" w:hAnsi="Century Gothic"/>
          <w:szCs w:val="24"/>
          <w:lang w:val="fr-CH" w:eastAsia="fr-CH"/>
        </w:rPr>
      </w:pPr>
      <w:r w:rsidRPr="004F1322">
        <w:rPr>
          <w:rFonts w:ascii="Century Gothic" w:hAnsi="Century Gothic"/>
          <w:szCs w:val="24"/>
          <w:lang w:val="fr-CH" w:eastAsia="fr-CH"/>
        </w:rPr>
        <w:t>Représente une bibliothèque multimédia associée à un lecteur multimédia.</w:t>
      </w:r>
    </w:p>
    <w:p w14:paraId="4C42C146" w14:textId="77777777" w:rsidR="00354E35" w:rsidRPr="004F1322" w:rsidRDefault="00354E35" w:rsidP="00F923AB">
      <w:pPr>
        <w:numPr>
          <w:ilvl w:val="0"/>
          <w:numId w:val="27"/>
        </w:numPr>
        <w:spacing w:before="100" w:beforeAutospacing="1" w:after="100" w:afterAutospacing="1"/>
        <w:jc w:val="both"/>
        <w:rPr>
          <w:rFonts w:ascii="Century Gothic" w:hAnsi="Century Gothic"/>
          <w:szCs w:val="24"/>
          <w:lang w:val="fr-CH" w:eastAsia="fr-CH"/>
        </w:rPr>
      </w:pPr>
      <w:r w:rsidRPr="004F1322">
        <w:rPr>
          <w:rFonts w:ascii="Century Gothic" w:hAnsi="Century Gothic"/>
          <w:b/>
          <w:bCs/>
          <w:szCs w:val="24"/>
          <w:lang w:val="fr-CH" w:eastAsia="fr-CH"/>
        </w:rPr>
        <w:t>Attributs :</w:t>
      </w:r>
    </w:p>
    <w:p w14:paraId="37FD79F7" w14:textId="77777777" w:rsidR="00354E35" w:rsidRPr="004F1322" w:rsidRDefault="00354E35" w:rsidP="00F923AB">
      <w:pPr>
        <w:numPr>
          <w:ilvl w:val="1"/>
          <w:numId w:val="27"/>
        </w:numPr>
        <w:spacing w:before="100" w:beforeAutospacing="1" w:after="100" w:afterAutospacing="1"/>
        <w:jc w:val="both"/>
        <w:rPr>
          <w:rFonts w:ascii="Century Gothic" w:hAnsi="Century Gothic"/>
          <w:szCs w:val="24"/>
          <w:lang w:val="fr-CH" w:eastAsia="fr-CH"/>
        </w:rPr>
      </w:pPr>
      <w:proofErr w:type="spellStart"/>
      <w:proofErr w:type="gramStart"/>
      <w:r w:rsidRPr="004F1322">
        <w:rPr>
          <w:rFonts w:ascii="Century Gothic" w:hAnsi="Century Gothic" w:cs="Courier New"/>
          <w:b/>
          <w:bCs/>
          <w:sz w:val="20"/>
          <w:lang w:val="fr-CH" w:eastAsia="fr-CH"/>
        </w:rPr>
        <w:t>bool</w:t>
      </w:r>
      <w:proofErr w:type="spellEnd"/>
      <w:proofErr w:type="gramEnd"/>
      <w:r w:rsidRPr="004F1322">
        <w:rPr>
          <w:rFonts w:ascii="Century Gothic" w:hAnsi="Century Gothic" w:cs="Courier New"/>
          <w:b/>
          <w:bCs/>
          <w:sz w:val="20"/>
          <w:lang w:val="fr-CH" w:eastAsia="fr-CH"/>
        </w:rPr>
        <w:t xml:space="preserve"> </w:t>
      </w:r>
      <w:proofErr w:type="spellStart"/>
      <w:r w:rsidRPr="004F1322">
        <w:rPr>
          <w:rFonts w:ascii="Century Gothic" w:hAnsi="Century Gothic" w:cs="Courier New"/>
          <w:b/>
          <w:bCs/>
          <w:sz w:val="20"/>
          <w:lang w:val="fr-CH" w:eastAsia="fr-CH"/>
        </w:rPr>
        <w:t>IsAvailable</w:t>
      </w:r>
      <w:proofErr w:type="spellEnd"/>
      <w:r w:rsidRPr="004F1322">
        <w:rPr>
          <w:rFonts w:ascii="Century Gothic" w:hAnsi="Century Gothic"/>
          <w:szCs w:val="24"/>
          <w:lang w:val="fr-CH" w:eastAsia="fr-CH"/>
        </w:rPr>
        <w:t xml:space="preserve"> : Indique si le lecteur multimédia est disponible et non connecté à un autre client.</w:t>
      </w:r>
    </w:p>
    <w:p w14:paraId="123CC2EA" w14:textId="77777777" w:rsidR="00354E35" w:rsidRPr="004F1322" w:rsidRDefault="00354E35" w:rsidP="00F923AB">
      <w:pPr>
        <w:numPr>
          <w:ilvl w:val="1"/>
          <w:numId w:val="27"/>
        </w:numPr>
        <w:spacing w:before="100" w:beforeAutospacing="1" w:after="100" w:afterAutospacing="1"/>
        <w:jc w:val="both"/>
        <w:rPr>
          <w:rFonts w:ascii="Century Gothic" w:hAnsi="Century Gothic"/>
          <w:szCs w:val="24"/>
          <w:lang w:val="fr-CH" w:eastAsia="fr-CH"/>
        </w:rPr>
      </w:pPr>
      <w:proofErr w:type="gramStart"/>
      <w:r w:rsidRPr="004F1322">
        <w:rPr>
          <w:rFonts w:ascii="Century Gothic" w:hAnsi="Century Gothic" w:cs="Courier New"/>
          <w:b/>
          <w:bCs/>
          <w:sz w:val="20"/>
          <w:lang w:val="fr-CH" w:eastAsia="fr-CH"/>
        </w:rPr>
        <w:t>string</w:t>
      </w:r>
      <w:proofErr w:type="gramEnd"/>
      <w:r w:rsidRPr="004F1322">
        <w:rPr>
          <w:rFonts w:ascii="Century Gothic" w:hAnsi="Century Gothic" w:cs="Courier New"/>
          <w:b/>
          <w:bCs/>
          <w:sz w:val="20"/>
          <w:lang w:val="fr-CH" w:eastAsia="fr-CH"/>
        </w:rPr>
        <w:t xml:space="preserve"> </w:t>
      </w:r>
      <w:proofErr w:type="spellStart"/>
      <w:r w:rsidRPr="004F1322">
        <w:rPr>
          <w:rFonts w:ascii="Century Gothic" w:hAnsi="Century Gothic" w:cs="Courier New"/>
          <w:b/>
          <w:bCs/>
          <w:sz w:val="20"/>
          <w:lang w:val="fr-CH" w:eastAsia="fr-CH"/>
        </w:rPr>
        <w:t>DisplayName</w:t>
      </w:r>
      <w:proofErr w:type="spellEnd"/>
      <w:r w:rsidRPr="004F1322">
        <w:rPr>
          <w:rFonts w:ascii="Century Gothic" w:hAnsi="Century Gothic"/>
          <w:szCs w:val="24"/>
          <w:lang w:val="fr-CH" w:eastAsia="fr-CH"/>
        </w:rPr>
        <w:t xml:space="preserve"> : Nom affiché du lecteur multimédia.</w:t>
      </w:r>
    </w:p>
    <w:p w14:paraId="400E37BE" w14:textId="77777777" w:rsidR="00354E35" w:rsidRPr="004F1322" w:rsidRDefault="00354E35" w:rsidP="00F923AB">
      <w:pPr>
        <w:numPr>
          <w:ilvl w:val="1"/>
          <w:numId w:val="27"/>
        </w:numPr>
        <w:spacing w:before="100" w:beforeAutospacing="1" w:after="100" w:afterAutospacing="1"/>
        <w:jc w:val="both"/>
        <w:rPr>
          <w:rFonts w:ascii="Century Gothic" w:hAnsi="Century Gothic"/>
          <w:szCs w:val="24"/>
          <w:lang w:val="fr-CH" w:eastAsia="fr-CH"/>
        </w:rPr>
      </w:pPr>
      <w:r w:rsidRPr="004F1322">
        <w:rPr>
          <w:rFonts w:ascii="Century Gothic" w:hAnsi="Century Gothic" w:cs="Courier New"/>
          <w:b/>
          <w:bCs/>
          <w:sz w:val="20"/>
          <w:lang w:val="fr-CH" w:eastAsia="fr-CH"/>
        </w:rPr>
        <w:lastRenderedPageBreak/>
        <w:t xml:space="preserve">List&lt;Media&gt; </w:t>
      </w:r>
      <w:proofErr w:type="spellStart"/>
      <w:r w:rsidRPr="004F1322">
        <w:rPr>
          <w:rFonts w:ascii="Century Gothic" w:hAnsi="Century Gothic" w:cs="Courier New"/>
          <w:b/>
          <w:bCs/>
          <w:sz w:val="20"/>
          <w:lang w:val="fr-CH" w:eastAsia="fr-CH"/>
        </w:rPr>
        <w:t>Medias</w:t>
      </w:r>
      <w:proofErr w:type="spellEnd"/>
      <w:r w:rsidRPr="004F1322">
        <w:rPr>
          <w:rFonts w:ascii="Century Gothic" w:hAnsi="Century Gothic"/>
          <w:szCs w:val="24"/>
          <w:lang w:val="fr-CH" w:eastAsia="fr-CH"/>
        </w:rPr>
        <w:t xml:space="preserve"> : Liste des objets </w:t>
      </w:r>
      <w:r w:rsidRPr="004F1322">
        <w:rPr>
          <w:rFonts w:ascii="Century Gothic" w:hAnsi="Century Gothic" w:cs="Courier New"/>
          <w:sz w:val="20"/>
          <w:lang w:val="fr-CH" w:eastAsia="fr-CH"/>
        </w:rPr>
        <w:t>Media</w:t>
      </w:r>
      <w:r w:rsidRPr="004F1322">
        <w:rPr>
          <w:rFonts w:ascii="Century Gothic" w:hAnsi="Century Gothic"/>
          <w:szCs w:val="24"/>
          <w:lang w:val="fr-CH" w:eastAsia="fr-CH"/>
        </w:rPr>
        <w:t xml:space="preserve"> contenus dans la bibliothèque multimédia.</w:t>
      </w:r>
    </w:p>
    <w:p w14:paraId="292D13DA" w14:textId="77777777" w:rsidR="00AD46F5" w:rsidRPr="004F1322" w:rsidRDefault="00AD46F5" w:rsidP="00F923AB">
      <w:pPr>
        <w:pStyle w:val="Retraitnormal1"/>
        <w:numPr>
          <w:ilvl w:val="0"/>
          <w:numId w:val="0"/>
        </w:numPr>
        <w:jc w:val="both"/>
        <w:rPr>
          <w:rFonts w:ascii="Century Gothic" w:hAnsi="Century Gothic"/>
          <w:sz w:val="24"/>
          <w:szCs w:val="14"/>
          <w:lang w:val="fr-CH" w:eastAsia="fr-FR"/>
        </w:rPr>
      </w:pPr>
    </w:p>
    <w:p w14:paraId="359F987A" w14:textId="77777777" w:rsidR="00AD46F5" w:rsidRPr="004F1322" w:rsidRDefault="00AD46F5" w:rsidP="00F923AB">
      <w:pPr>
        <w:pStyle w:val="Retraitnormal1"/>
        <w:numPr>
          <w:ilvl w:val="0"/>
          <w:numId w:val="0"/>
        </w:numPr>
        <w:jc w:val="both"/>
        <w:rPr>
          <w:rFonts w:ascii="Century Gothic" w:hAnsi="Century Gothic"/>
          <w:sz w:val="24"/>
          <w:szCs w:val="14"/>
          <w:lang w:val="fr-CH" w:eastAsia="fr-FR"/>
        </w:rPr>
      </w:pPr>
    </w:p>
    <w:p w14:paraId="6E0E8159" w14:textId="77777777" w:rsidR="00AD46F5" w:rsidRPr="004F1322" w:rsidRDefault="00AD46F5" w:rsidP="00F923AB">
      <w:pPr>
        <w:pStyle w:val="Retraitnormal1"/>
        <w:numPr>
          <w:ilvl w:val="0"/>
          <w:numId w:val="0"/>
        </w:numPr>
        <w:jc w:val="both"/>
        <w:rPr>
          <w:rFonts w:ascii="Century Gothic" w:hAnsi="Century Gothic"/>
          <w:sz w:val="24"/>
          <w:szCs w:val="14"/>
          <w:lang w:val="fr-CH" w:eastAsia="fr-FR"/>
        </w:rPr>
      </w:pPr>
    </w:p>
    <w:p w14:paraId="152624F5" w14:textId="77777777" w:rsidR="00AD46F5" w:rsidRPr="004F1322" w:rsidRDefault="00AD46F5" w:rsidP="00F923AB">
      <w:pPr>
        <w:pStyle w:val="Retraitnormal1"/>
        <w:numPr>
          <w:ilvl w:val="0"/>
          <w:numId w:val="0"/>
        </w:numPr>
        <w:jc w:val="both"/>
        <w:rPr>
          <w:rFonts w:ascii="Century Gothic" w:hAnsi="Century Gothic"/>
          <w:sz w:val="24"/>
          <w:szCs w:val="14"/>
          <w:lang w:val="fr-CH" w:eastAsia="fr-FR"/>
        </w:rPr>
      </w:pPr>
    </w:p>
    <w:p w14:paraId="710BF0D5" w14:textId="77777777" w:rsidR="00AD46F5" w:rsidRPr="004F1322" w:rsidRDefault="00AD46F5" w:rsidP="00F923AB">
      <w:pPr>
        <w:pStyle w:val="Retraitnormal1"/>
        <w:numPr>
          <w:ilvl w:val="0"/>
          <w:numId w:val="0"/>
        </w:numPr>
        <w:jc w:val="both"/>
        <w:rPr>
          <w:rFonts w:ascii="Arial" w:hAnsi="Arial"/>
          <w:color w:val="FF0000"/>
          <w:sz w:val="24"/>
          <w:szCs w:val="14"/>
          <w:lang w:eastAsia="fr-FR"/>
        </w:rPr>
      </w:pPr>
    </w:p>
    <w:p w14:paraId="584A7CF4" w14:textId="47BB7B95" w:rsidR="009205F8" w:rsidRPr="004F1322" w:rsidRDefault="007C68B3" w:rsidP="00F923AB">
      <w:pPr>
        <w:pStyle w:val="Titre2"/>
        <w:jc w:val="both"/>
        <w:rPr>
          <w:i w:val="0"/>
        </w:rPr>
      </w:pPr>
      <w:bookmarkStart w:id="7" w:name="_Toc71691012"/>
      <w:bookmarkStart w:id="8" w:name="_Toc188018085"/>
      <w:r w:rsidRPr="004F1322">
        <w:rPr>
          <w:i w:val="0"/>
        </w:rPr>
        <w:t>Analyse fonctionnelle</w:t>
      </w:r>
      <w:bookmarkEnd w:id="8"/>
    </w:p>
    <w:p w14:paraId="112F455F" w14:textId="77777777" w:rsidR="009E5460" w:rsidRPr="004F1322" w:rsidRDefault="009E5460" w:rsidP="00F923AB">
      <w:pPr>
        <w:pStyle w:val="Titre3"/>
        <w:jc w:val="both"/>
      </w:pPr>
      <w:bookmarkStart w:id="9" w:name="_Toc188018086"/>
      <w:r w:rsidRPr="004F1322">
        <w:t>Supprimer un fichier de la médiathèque</w:t>
      </w:r>
      <w:bookmarkEnd w:id="9"/>
    </w:p>
    <w:p w14:paraId="5D84F629"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64015747" w14:textId="77777777" w:rsidTr="00451815">
        <w:tc>
          <w:tcPr>
            <w:tcW w:w="0" w:type="auto"/>
          </w:tcPr>
          <w:p w14:paraId="50E45E45" w14:textId="77777777" w:rsidR="009E5460" w:rsidRPr="004F1322" w:rsidRDefault="009E5460" w:rsidP="00F923AB">
            <w:pPr>
              <w:jc w:val="both"/>
            </w:pPr>
            <w:r w:rsidRPr="004F1322">
              <w:t>En tant qu'utilisateur Je peux supprimer un fichier de la médiathèque Afin de faire place dans ma mémoire</w:t>
            </w:r>
          </w:p>
        </w:tc>
      </w:tr>
      <w:tr w:rsidR="009E5460" w:rsidRPr="004F1322" w14:paraId="36D0AB6D" w14:textId="77777777" w:rsidTr="00451815">
        <w:tc>
          <w:tcPr>
            <w:tcW w:w="0" w:type="auto"/>
          </w:tcPr>
          <w:p w14:paraId="227E334F" w14:textId="77777777" w:rsidR="009E5460" w:rsidRPr="004F1322" w:rsidRDefault="009E5460" w:rsidP="00F923AB">
            <w:pPr>
              <w:jc w:val="both"/>
            </w:pPr>
            <w:r w:rsidRPr="004F1322">
              <w:t xml:space="preserve">Tests d’acceptance : </w:t>
            </w:r>
          </w:p>
          <w:tbl>
            <w:tblPr>
              <w:tblW w:w="100" w:type="auto"/>
              <w:tblCellMar>
                <w:left w:w="10" w:type="dxa"/>
                <w:right w:w="10" w:type="dxa"/>
              </w:tblCellMar>
              <w:tblLook w:val="04A0" w:firstRow="1" w:lastRow="0" w:firstColumn="1" w:lastColumn="0" w:noHBand="0" w:noVBand="1"/>
            </w:tblPr>
            <w:tblGrid>
              <w:gridCol w:w="2230"/>
              <w:gridCol w:w="6810"/>
            </w:tblGrid>
            <w:tr w:rsidR="009E5460" w:rsidRPr="004F1322" w14:paraId="0187CEF4" w14:textId="77777777" w:rsidTr="00451815">
              <w:tc>
                <w:tcPr>
                  <w:tcW w:w="0" w:type="auto"/>
                </w:tcPr>
                <w:p w14:paraId="5E83227B" w14:textId="77777777" w:rsidR="009E5460" w:rsidRPr="004F1322" w:rsidRDefault="009E5460" w:rsidP="00F923AB">
                  <w:pPr>
                    <w:jc w:val="both"/>
                  </w:pPr>
                  <w:r w:rsidRPr="004F1322">
                    <w:t xml:space="preserve">Sélectionner </w:t>
                  </w:r>
                  <w:proofErr w:type="gramStart"/>
                  <w:r w:rsidRPr="004F1322">
                    <w:t>les fichier</w:t>
                  </w:r>
                  <w:proofErr w:type="gramEnd"/>
                  <w:r w:rsidRPr="004F1322">
                    <w:t xml:space="preserve"> dans la liste</w:t>
                  </w:r>
                </w:p>
              </w:tc>
              <w:tc>
                <w:tcPr>
                  <w:tcW w:w="0" w:type="auto"/>
                </w:tcPr>
                <w:p w14:paraId="67CEBF25" w14:textId="77777777" w:rsidR="009E5460" w:rsidRPr="004F1322" w:rsidRDefault="009E5460" w:rsidP="00F923AB">
                  <w:pPr>
                    <w:jc w:val="both"/>
                  </w:pPr>
                  <w:r w:rsidRPr="004F1322">
                    <w:t>Étant donné que je suis dans la liste des fichiers médias Lorsque je fais click sur un de ces fichier Alors il est souligné pour indique qu'il est sélectionné</w:t>
                  </w:r>
                </w:p>
              </w:tc>
            </w:tr>
            <w:tr w:rsidR="009E5460" w:rsidRPr="004F1322" w14:paraId="0B2C5285" w14:textId="77777777" w:rsidTr="00451815">
              <w:tc>
                <w:tcPr>
                  <w:tcW w:w="0" w:type="auto"/>
                </w:tcPr>
                <w:p w14:paraId="521B1851" w14:textId="77777777" w:rsidR="009E5460" w:rsidRPr="004F1322" w:rsidRDefault="009E5460" w:rsidP="00F923AB">
                  <w:pPr>
                    <w:jc w:val="both"/>
                  </w:pPr>
                  <w:r w:rsidRPr="004F1322">
                    <w:t>Cliquer sur supprimer</w:t>
                  </w:r>
                </w:p>
              </w:tc>
              <w:tc>
                <w:tcPr>
                  <w:tcW w:w="0" w:type="auto"/>
                </w:tcPr>
                <w:p w14:paraId="7480C5AC" w14:textId="77777777" w:rsidR="009E5460" w:rsidRPr="004F1322" w:rsidRDefault="009E5460" w:rsidP="00F923AB">
                  <w:pPr>
                    <w:jc w:val="both"/>
                  </w:pPr>
                  <w:r w:rsidRPr="004F1322">
                    <w:t>Étant donné que le fichier est sélectionné Lorsque je clique le bouton "supprimer</w:t>
                  </w:r>
                  <w:proofErr w:type="gramStart"/>
                  <w:r w:rsidRPr="004F1322">
                    <w:t>"  Alors</w:t>
                  </w:r>
                  <w:proofErr w:type="gramEnd"/>
                  <w:r w:rsidRPr="004F1322">
                    <w:t xml:space="preserve"> un message de confirmation est affiché</w:t>
                  </w:r>
                </w:p>
              </w:tc>
            </w:tr>
            <w:tr w:rsidR="009E5460" w:rsidRPr="004F1322" w14:paraId="3197A7D4" w14:textId="77777777" w:rsidTr="00451815">
              <w:tc>
                <w:tcPr>
                  <w:tcW w:w="0" w:type="auto"/>
                </w:tcPr>
                <w:p w14:paraId="3E6675AF" w14:textId="77777777" w:rsidR="009E5460" w:rsidRPr="004F1322" w:rsidRDefault="009E5460" w:rsidP="00F923AB">
                  <w:pPr>
                    <w:jc w:val="both"/>
                  </w:pPr>
                  <w:r w:rsidRPr="004F1322">
                    <w:t>Message de confirmation / OUI</w:t>
                  </w:r>
                </w:p>
              </w:tc>
              <w:tc>
                <w:tcPr>
                  <w:tcW w:w="0" w:type="auto"/>
                </w:tcPr>
                <w:p w14:paraId="7BBD8B58" w14:textId="77777777" w:rsidR="009E5460" w:rsidRPr="004F1322" w:rsidRDefault="009E5460" w:rsidP="00F923AB">
                  <w:pPr>
                    <w:jc w:val="both"/>
                  </w:pPr>
                  <w:r w:rsidRPr="004F1322">
                    <w:t>Étant donné que le message de confirmation pour supprimer un fichier média est affiché Lorsque je clique oui Alors le fichier est supprimé de la liste</w:t>
                  </w:r>
                </w:p>
              </w:tc>
            </w:tr>
            <w:tr w:rsidR="009E5460" w:rsidRPr="004F1322" w14:paraId="6B51BD7A" w14:textId="77777777" w:rsidTr="00451815">
              <w:tc>
                <w:tcPr>
                  <w:tcW w:w="0" w:type="auto"/>
                </w:tcPr>
                <w:p w14:paraId="220E4968" w14:textId="77777777" w:rsidR="009E5460" w:rsidRPr="004F1322" w:rsidRDefault="009E5460" w:rsidP="00F923AB">
                  <w:pPr>
                    <w:jc w:val="both"/>
                  </w:pPr>
                  <w:r w:rsidRPr="004F1322">
                    <w:t>Message de confirmation / NON</w:t>
                  </w:r>
                </w:p>
              </w:tc>
              <w:tc>
                <w:tcPr>
                  <w:tcW w:w="0" w:type="auto"/>
                </w:tcPr>
                <w:p w14:paraId="1922E902" w14:textId="77777777" w:rsidR="009E5460" w:rsidRPr="004F1322" w:rsidRDefault="009E5460" w:rsidP="00F923AB">
                  <w:pPr>
                    <w:jc w:val="both"/>
                  </w:pPr>
                  <w:r w:rsidRPr="004F1322">
                    <w:t>Étant donné que le message de confirmation pour supprimer un fichier média est affiché Lorsque je clique non Alors le fichier n'est pas supprimé de la liste</w:t>
                  </w:r>
                </w:p>
              </w:tc>
            </w:tr>
          </w:tbl>
          <w:p w14:paraId="39DEE3A9" w14:textId="77777777" w:rsidR="009E5460" w:rsidRPr="004F1322" w:rsidRDefault="009E5460" w:rsidP="00F923AB">
            <w:pPr>
              <w:jc w:val="both"/>
            </w:pPr>
          </w:p>
        </w:tc>
      </w:tr>
    </w:tbl>
    <w:p w14:paraId="7E4D570D" w14:textId="77777777" w:rsidR="009E5460" w:rsidRPr="004F1322" w:rsidRDefault="009E5460" w:rsidP="00F923AB">
      <w:pPr>
        <w:jc w:val="both"/>
      </w:pPr>
    </w:p>
    <w:p w14:paraId="7811817C" w14:textId="77777777" w:rsidR="009E5460" w:rsidRPr="004F1322" w:rsidRDefault="009E5460" w:rsidP="00F923AB">
      <w:pPr>
        <w:pStyle w:val="Titre3"/>
        <w:jc w:val="both"/>
      </w:pPr>
      <w:bookmarkStart w:id="10" w:name="_Toc188018087"/>
      <w:r w:rsidRPr="004F1322">
        <w:t>Ajouter un fichier local dans la médiathèque</w:t>
      </w:r>
      <w:bookmarkEnd w:id="10"/>
    </w:p>
    <w:p w14:paraId="52A16450"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468A7155" w14:textId="77777777" w:rsidTr="00451815">
        <w:tc>
          <w:tcPr>
            <w:tcW w:w="0" w:type="auto"/>
          </w:tcPr>
          <w:p w14:paraId="14922B0E" w14:textId="77777777" w:rsidR="009E5460" w:rsidRPr="004F1322" w:rsidRDefault="009E5460" w:rsidP="00F923AB">
            <w:pPr>
              <w:jc w:val="both"/>
            </w:pPr>
            <w:r w:rsidRPr="004F1322">
              <w:t>En tant qu'utilisateur Je peux ajouter un fichier dans la médiathèque Afin de pouvoir lire le contenu ultérieurement</w:t>
            </w:r>
          </w:p>
        </w:tc>
      </w:tr>
      <w:tr w:rsidR="009E5460" w:rsidRPr="004F1322" w14:paraId="544A6372" w14:textId="77777777" w:rsidTr="00451815">
        <w:tc>
          <w:tcPr>
            <w:tcW w:w="0" w:type="auto"/>
          </w:tcPr>
          <w:p w14:paraId="482A9B07" w14:textId="77777777" w:rsidR="009E5460" w:rsidRPr="004F1322" w:rsidRDefault="009E5460" w:rsidP="00F923AB">
            <w:pPr>
              <w:jc w:val="both"/>
            </w:pPr>
            <w:r w:rsidRPr="004F1322">
              <w:t xml:space="preserve">Tests d’acceptance : </w:t>
            </w:r>
          </w:p>
          <w:tbl>
            <w:tblPr>
              <w:tblW w:w="100" w:type="auto"/>
              <w:tblCellMar>
                <w:left w:w="10" w:type="dxa"/>
                <w:right w:w="10" w:type="dxa"/>
              </w:tblCellMar>
              <w:tblLook w:val="04A0" w:firstRow="1" w:lastRow="0" w:firstColumn="1" w:lastColumn="0" w:noHBand="0" w:noVBand="1"/>
            </w:tblPr>
            <w:tblGrid>
              <w:gridCol w:w="2223"/>
              <w:gridCol w:w="6817"/>
            </w:tblGrid>
            <w:tr w:rsidR="009E5460" w:rsidRPr="004F1322" w14:paraId="20FDD6AD" w14:textId="77777777" w:rsidTr="00451815">
              <w:tc>
                <w:tcPr>
                  <w:tcW w:w="0" w:type="auto"/>
                </w:tcPr>
                <w:p w14:paraId="258A2A85" w14:textId="77777777" w:rsidR="009E5460" w:rsidRPr="004F1322" w:rsidRDefault="009E5460" w:rsidP="00F923AB">
                  <w:pPr>
                    <w:jc w:val="both"/>
                  </w:pPr>
                  <w:r w:rsidRPr="004F1322">
                    <w:t>Boîte de dialogue pour charger le titre</w:t>
                  </w:r>
                </w:p>
              </w:tc>
              <w:tc>
                <w:tcPr>
                  <w:tcW w:w="0" w:type="auto"/>
                </w:tcPr>
                <w:p w14:paraId="408DF507" w14:textId="77777777" w:rsidR="009E5460" w:rsidRPr="004F1322" w:rsidRDefault="009E5460" w:rsidP="00F923AB">
                  <w:pPr>
                    <w:jc w:val="both"/>
                  </w:pPr>
                  <w:r w:rsidRPr="004F1322">
                    <w:t>Étant donné que je suis sur l'accueil local de l'application Lorsque je clique sur le bouton "Ajouter un titre" Alors une boîte de dialogue d'ouverture de fichier est affichée</w:t>
                  </w:r>
                </w:p>
              </w:tc>
            </w:tr>
            <w:tr w:rsidR="009E5460" w:rsidRPr="004F1322" w14:paraId="4633734C" w14:textId="77777777" w:rsidTr="00451815">
              <w:tc>
                <w:tcPr>
                  <w:tcW w:w="0" w:type="auto"/>
                </w:tcPr>
                <w:p w14:paraId="4521691D" w14:textId="77777777" w:rsidR="009E5460" w:rsidRPr="004F1322" w:rsidRDefault="009E5460" w:rsidP="00F923AB">
                  <w:pPr>
                    <w:jc w:val="both"/>
                  </w:pPr>
                  <w:r w:rsidRPr="004F1322">
                    <w:t>Sélection de fichier mp3</w:t>
                  </w:r>
                </w:p>
              </w:tc>
              <w:tc>
                <w:tcPr>
                  <w:tcW w:w="0" w:type="auto"/>
                </w:tcPr>
                <w:p w14:paraId="2DCA5534" w14:textId="77777777" w:rsidR="009E5460" w:rsidRPr="004F1322" w:rsidRDefault="009E5460" w:rsidP="00F923AB">
                  <w:pPr>
                    <w:jc w:val="both"/>
                  </w:pPr>
                  <w:r w:rsidRPr="004F1322">
                    <w:t>Étant donné que je suis sur la boîte de dialogue Lorsque que je sélectionne un fichier MP3 et je confirme Alors je reviens sur l'application médiathèque</w:t>
                  </w:r>
                </w:p>
              </w:tc>
            </w:tr>
            <w:tr w:rsidR="009E5460" w:rsidRPr="004F1322" w14:paraId="4774DE5F" w14:textId="77777777" w:rsidTr="00451815">
              <w:tc>
                <w:tcPr>
                  <w:tcW w:w="0" w:type="auto"/>
                </w:tcPr>
                <w:p w14:paraId="3EDB086C" w14:textId="77777777" w:rsidR="009E5460" w:rsidRPr="004F1322" w:rsidRDefault="009E5460" w:rsidP="00F923AB">
                  <w:pPr>
                    <w:jc w:val="both"/>
                  </w:pPr>
                  <w:r w:rsidRPr="004F1322">
                    <w:t>Message de confirmation</w:t>
                  </w:r>
                </w:p>
              </w:tc>
              <w:tc>
                <w:tcPr>
                  <w:tcW w:w="0" w:type="auto"/>
                </w:tcPr>
                <w:p w14:paraId="73DEDA98" w14:textId="77777777" w:rsidR="009E5460" w:rsidRPr="004F1322" w:rsidRDefault="009E5460" w:rsidP="00F923AB">
                  <w:pPr>
                    <w:jc w:val="both"/>
                  </w:pPr>
                  <w:r w:rsidRPr="004F1322">
                    <w:t>Étant donné que j'ai sélectionné et confirmé un fichier .mp3 de mon répertoire Lorsque le titre s'est bien chargé Alors un message de confirmation est affiché</w:t>
                  </w:r>
                </w:p>
              </w:tc>
            </w:tr>
            <w:tr w:rsidR="009E5460" w:rsidRPr="004F1322" w14:paraId="7846354A" w14:textId="77777777" w:rsidTr="00451815">
              <w:tc>
                <w:tcPr>
                  <w:tcW w:w="0" w:type="auto"/>
                </w:tcPr>
                <w:p w14:paraId="6983C4BE" w14:textId="77777777" w:rsidR="009E5460" w:rsidRPr="004F1322" w:rsidRDefault="009E5460" w:rsidP="00F923AB">
                  <w:pPr>
                    <w:jc w:val="both"/>
                  </w:pPr>
                  <w:r w:rsidRPr="004F1322">
                    <w:t>Message d'erreur</w:t>
                  </w:r>
                </w:p>
              </w:tc>
              <w:tc>
                <w:tcPr>
                  <w:tcW w:w="0" w:type="auto"/>
                </w:tcPr>
                <w:p w14:paraId="7F1F8BE1" w14:textId="77777777" w:rsidR="009E5460" w:rsidRPr="004F1322" w:rsidRDefault="009E5460" w:rsidP="00F923AB">
                  <w:pPr>
                    <w:jc w:val="both"/>
                  </w:pPr>
                  <w:r w:rsidRPr="004F1322">
                    <w:t>Étant donné que j'ai sélectionné et confirmé un fichier .mp3 de mon répertoire Lorsque le titre ne réussit pas à se charger Alors un message d'erreur est affiché</w:t>
                  </w:r>
                </w:p>
              </w:tc>
            </w:tr>
          </w:tbl>
          <w:p w14:paraId="38775025" w14:textId="77777777" w:rsidR="009E5460" w:rsidRPr="004F1322" w:rsidRDefault="009E5460" w:rsidP="00F923AB">
            <w:pPr>
              <w:jc w:val="both"/>
            </w:pPr>
          </w:p>
        </w:tc>
      </w:tr>
    </w:tbl>
    <w:p w14:paraId="44D5FB9C" w14:textId="77777777" w:rsidR="009E5460" w:rsidRPr="004F1322" w:rsidRDefault="009E5460" w:rsidP="00F923AB">
      <w:pPr>
        <w:jc w:val="both"/>
      </w:pPr>
    </w:p>
    <w:p w14:paraId="287D70AD" w14:textId="77777777" w:rsidR="00B55989" w:rsidRPr="004F1322" w:rsidRDefault="00B55989" w:rsidP="00F923AB">
      <w:pPr>
        <w:jc w:val="both"/>
      </w:pPr>
    </w:p>
    <w:p w14:paraId="2D5E4BAD" w14:textId="77777777" w:rsidR="00B55989" w:rsidRPr="004F1322" w:rsidRDefault="00B55989" w:rsidP="00F923AB">
      <w:pPr>
        <w:jc w:val="both"/>
      </w:pPr>
    </w:p>
    <w:p w14:paraId="6022586D" w14:textId="77777777" w:rsidR="009E5460" w:rsidRPr="004F1322" w:rsidRDefault="009E5460" w:rsidP="00F923AB">
      <w:pPr>
        <w:pStyle w:val="Titre3"/>
        <w:jc w:val="both"/>
      </w:pPr>
      <w:bookmarkStart w:id="11" w:name="_Toc188018088"/>
      <w:r w:rsidRPr="004F1322">
        <w:lastRenderedPageBreak/>
        <w:t>Jouer un fichier média de la médiathèque</w:t>
      </w:r>
      <w:bookmarkEnd w:id="11"/>
    </w:p>
    <w:p w14:paraId="20A735C0"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444934EE" w14:textId="77777777" w:rsidTr="00451815">
        <w:tc>
          <w:tcPr>
            <w:tcW w:w="0" w:type="auto"/>
          </w:tcPr>
          <w:p w14:paraId="49C5CCA8" w14:textId="77777777" w:rsidR="009E5460" w:rsidRPr="004F1322" w:rsidRDefault="009E5460" w:rsidP="00F923AB">
            <w:pPr>
              <w:jc w:val="both"/>
            </w:pPr>
            <w:r w:rsidRPr="004F1322">
              <w:t>En tant qu'utilisateur Je peux jouer un fichier média de la médiathèque Afin d'écouter son contenu</w:t>
            </w:r>
          </w:p>
        </w:tc>
      </w:tr>
      <w:tr w:rsidR="009E5460" w:rsidRPr="004F1322" w14:paraId="4E8E94C8" w14:textId="77777777" w:rsidTr="00451815">
        <w:tc>
          <w:tcPr>
            <w:tcW w:w="0" w:type="auto"/>
          </w:tcPr>
          <w:p w14:paraId="47805784" w14:textId="53B99217" w:rsidR="009E5460" w:rsidRPr="004F1322" w:rsidRDefault="009E5460" w:rsidP="00F923AB">
            <w:pPr>
              <w:jc w:val="both"/>
            </w:pPr>
            <w:r w:rsidRPr="004F1322">
              <w:t xml:space="preserve">Tests d’acceptance : </w:t>
            </w:r>
          </w:p>
          <w:tbl>
            <w:tblPr>
              <w:tblW w:w="100" w:type="auto"/>
              <w:tblCellMar>
                <w:left w:w="10" w:type="dxa"/>
                <w:right w:w="10" w:type="dxa"/>
              </w:tblCellMar>
              <w:tblLook w:val="04A0" w:firstRow="1" w:lastRow="0" w:firstColumn="1" w:lastColumn="0" w:noHBand="0" w:noVBand="1"/>
            </w:tblPr>
            <w:tblGrid>
              <w:gridCol w:w="1783"/>
              <w:gridCol w:w="7257"/>
            </w:tblGrid>
            <w:tr w:rsidR="009E5460" w:rsidRPr="004F1322" w14:paraId="3DDC3FAF" w14:textId="77777777" w:rsidTr="00451815">
              <w:tc>
                <w:tcPr>
                  <w:tcW w:w="0" w:type="auto"/>
                </w:tcPr>
                <w:p w14:paraId="21AA409E" w14:textId="77777777" w:rsidR="009E5460" w:rsidRPr="004F1322" w:rsidRDefault="009E5460" w:rsidP="00F923AB">
                  <w:pPr>
                    <w:jc w:val="both"/>
                  </w:pPr>
                  <w:r w:rsidRPr="004F1322">
                    <w:t>Sélectionne du titre</w:t>
                  </w:r>
                </w:p>
              </w:tc>
              <w:tc>
                <w:tcPr>
                  <w:tcW w:w="0" w:type="auto"/>
                </w:tcPr>
                <w:p w14:paraId="1B7DA2D3" w14:textId="77777777" w:rsidR="009E5460" w:rsidRPr="004F1322" w:rsidRDefault="009E5460" w:rsidP="00F923AB">
                  <w:pPr>
                    <w:jc w:val="both"/>
                  </w:pPr>
                  <w:r w:rsidRPr="004F1322">
                    <w:t>Étant donné que je suis dans la liste des fichiers médias Lorsque je clique sur un de ces fichiers Alors il s'est souligné pour indique qu'il est sélectionné</w:t>
                  </w:r>
                </w:p>
              </w:tc>
            </w:tr>
            <w:tr w:rsidR="009E5460" w:rsidRPr="004F1322" w14:paraId="55F4A52A" w14:textId="77777777" w:rsidTr="00451815">
              <w:tc>
                <w:tcPr>
                  <w:tcW w:w="0" w:type="auto"/>
                </w:tcPr>
                <w:p w14:paraId="4583FDE8" w14:textId="77777777" w:rsidR="009E5460" w:rsidRPr="004F1322" w:rsidRDefault="009E5460" w:rsidP="00F923AB">
                  <w:pPr>
                    <w:jc w:val="both"/>
                  </w:pPr>
                  <w:r w:rsidRPr="004F1322">
                    <w:t>Jouer la musique</w:t>
                  </w:r>
                </w:p>
              </w:tc>
              <w:tc>
                <w:tcPr>
                  <w:tcW w:w="0" w:type="auto"/>
                </w:tcPr>
                <w:p w14:paraId="73B0853F" w14:textId="77777777" w:rsidR="009E5460" w:rsidRPr="004F1322" w:rsidRDefault="009E5460" w:rsidP="00F923AB">
                  <w:pPr>
                    <w:jc w:val="both"/>
                  </w:pPr>
                  <w:r w:rsidRPr="004F1322">
                    <w:t>Étant donné que le titre à jouer est sélectionné Lorsque je clique sur le bouton "Jouer" Alors la chanson se joue</w:t>
                  </w:r>
                </w:p>
              </w:tc>
            </w:tr>
            <w:tr w:rsidR="009E5460" w:rsidRPr="004F1322" w14:paraId="3DC179AC" w14:textId="77777777" w:rsidTr="00451815">
              <w:tc>
                <w:tcPr>
                  <w:tcW w:w="0" w:type="auto"/>
                </w:tcPr>
                <w:p w14:paraId="25713006" w14:textId="77777777" w:rsidR="009E5460" w:rsidRPr="004F1322" w:rsidRDefault="009E5460" w:rsidP="00F923AB">
                  <w:pPr>
                    <w:jc w:val="both"/>
                  </w:pPr>
                  <w:r w:rsidRPr="004F1322">
                    <w:t>Arrêter la reproduction</w:t>
                  </w:r>
                </w:p>
              </w:tc>
              <w:tc>
                <w:tcPr>
                  <w:tcW w:w="0" w:type="auto"/>
                </w:tcPr>
                <w:p w14:paraId="024C2203" w14:textId="77777777" w:rsidR="009E5460" w:rsidRPr="004F1322" w:rsidRDefault="009E5460" w:rsidP="00F923AB">
                  <w:pPr>
                    <w:jc w:val="both"/>
                  </w:pPr>
                  <w:r w:rsidRPr="004F1322">
                    <w:t>Étant donné qu'un titre est en cours de lecture Lorsque que je clique sur le bouton "Pauser" Alors la chanson s'arrête</w:t>
                  </w:r>
                </w:p>
              </w:tc>
            </w:tr>
          </w:tbl>
          <w:p w14:paraId="42659840" w14:textId="77777777" w:rsidR="009E5460" w:rsidRPr="004F1322" w:rsidRDefault="009E5460" w:rsidP="00F923AB">
            <w:pPr>
              <w:jc w:val="both"/>
            </w:pPr>
          </w:p>
        </w:tc>
      </w:tr>
    </w:tbl>
    <w:p w14:paraId="4EEEAC13" w14:textId="77777777" w:rsidR="009E5460" w:rsidRPr="004F1322" w:rsidRDefault="009E5460" w:rsidP="00F923AB">
      <w:pPr>
        <w:jc w:val="both"/>
      </w:pPr>
    </w:p>
    <w:p w14:paraId="354C3290" w14:textId="77777777" w:rsidR="009E5460" w:rsidRPr="004F1322" w:rsidRDefault="009E5460" w:rsidP="00F923AB">
      <w:pPr>
        <w:pStyle w:val="Titre3"/>
        <w:jc w:val="both"/>
      </w:pPr>
      <w:bookmarkStart w:id="12" w:name="_Toc188018089"/>
      <w:r w:rsidRPr="004F1322">
        <w:t>Voir les détails d'un fichier</w:t>
      </w:r>
      <w:bookmarkEnd w:id="12"/>
    </w:p>
    <w:p w14:paraId="473C9A19"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7BFC8FA6" w14:textId="77777777" w:rsidTr="00451815">
        <w:tc>
          <w:tcPr>
            <w:tcW w:w="0" w:type="auto"/>
          </w:tcPr>
          <w:p w14:paraId="7AF09E79" w14:textId="77777777" w:rsidR="009E5460" w:rsidRPr="004F1322" w:rsidRDefault="009E5460" w:rsidP="00F923AB">
            <w:pPr>
              <w:jc w:val="both"/>
            </w:pPr>
            <w:r w:rsidRPr="004F1322">
              <w:t>En tant qu'utilisateur Je peux voir les détails d'un fichier multimédia (</w:t>
            </w:r>
            <w:proofErr w:type="gramStart"/>
            <w:r w:rsidRPr="004F1322">
              <w:t>ex:</w:t>
            </w:r>
            <w:proofErr w:type="gramEnd"/>
            <w:r w:rsidRPr="004F1322">
              <w:t xml:space="preserve"> taille, durée, résolution) Afin de connaître ses caractéristiques avant de le lire</w:t>
            </w:r>
          </w:p>
        </w:tc>
      </w:tr>
      <w:tr w:rsidR="009E5460" w:rsidRPr="004F1322" w14:paraId="28109AF6" w14:textId="77777777" w:rsidTr="00451815">
        <w:tc>
          <w:tcPr>
            <w:tcW w:w="0" w:type="auto"/>
          </w:tcPr>
          <w:p w14:paraId="231FD1B6"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1765"/>
              <w:gridCol w:w="7275"/>
            </w:tblGrid>
            <w:tr w:rsidR="009E5460" w:rsidRPr="004F1322" w14:paraId="6E4ED229" w14:textId="77777777" w:rsidTr="00451815">
              <w:tc>
                <w:tcPr>
                  <w:tcW w:w="0" w:type="auto"/>
                </w:tcPr>
                <w:p w14:paraId="16BCF714" w14:textId="77777777" w:rsidR="009E5460" w:rsidRPr="004F1322" w:rsidRDefault="009E5460" w:rsidP="00F923AB">
                  <w:pPr>
                    <w:jc w:val="both"/>
                  </w:pPr>
                  <w:r w:rsidRPr="004F1322">
                    <w:t>Sélection du titre</w:t>
                  </w:r>
                </w:p>
              </w:tc>
              <w:tc>
                <w:tcPr>
                  <w:tcW w:w="0" w:type="auto"/>
                </w:tcPr>
                <w:p w14:paraId="6A5F8A70" w14:textId="77777777" w:rsidR="009E5460" w:rsidRPr="004F1322" w:rsidRDefault="009E5460" w:rsidP="00F923AB">
                  <w:pPr>
                    <w:jc w:val="both"/>
                  </w:pPr>
                  <w:r w:rsidRPr="004F1322">
                    <w:t>Étant donné que je suis dans la liste des fichiers médias Lorsque je fais click sur un de ces fichier Alors il est souligné pour indique qu'il est sélectionné</w:t>
                  </w:r>
                </w:p>
              </w:tc>
            </w:tr>
            <w:tr w:rsidR="009E5460" w:rsidRPr="004F1322" w14:paraId="2EC68F24" w14:textId="77777777" w:rsidTr="00451815">
              <w:tc>
                <w:tcPr>
                  <w:tcW w:w="0" w:type="auto"/>
                </w:tcPr>
                <w:p w14:paraId="60E1692D" w14:textId="77777777" w:rsidR="009E5460" w:rsidRPr="004F1322" w:rsidRDefault="009E5460" w:rsidP="00F923AB">
                  <w:pPr>
                    <w:jc w:val="both"/>
                  </w:pPr>
                  <w:r w:rsidRPr="004F1322">
                    <w:t>Affichage des informations</w:t>
                  </w:r>
                </w:p>
              </w:tc>
              <w:tc>
                <w:tcPr>
                  <w:tcW w:w="0" w:type="auto"/>
                </w:tcPr>
                <w:p w14:paraId="428CCDF9" w14:textId="77777777" w:rsidR="009E5460" w:rsidRPr="004F1322" w:rsidRDefault="009E5460" w:rsidP="00F923AB">
                  <w:pPr>
                    <w:jc w:val="both"/>
                  </w:pPr>
                  <w:r w:rsidRPr="004F1322">
                    <w:t>Étant donné que je suis dans la liste des fichiers médias Lorsque que le titre est sélectionné est je clique sur le bouton "informations" Alors il s'affiche une fenêtre avec la durée du titre et le nom de l'artiste</w:t>
                  </w:r>
                </w:p>
              </w:tc>
            </w:tr>
          </w:tbl>
          <w:p w14:paraId="126E2F13" w14:textId="77777777" w:rsidR="009E5460" w:rsidRPr="004F1322" w:rsidRDefault="009E5460" w:rsidP="00F923AB">
            <w:pPr>
              <w:jc w:val="both"/>
            </w:pPr>
          </w:p>
        </w:tc>
      </w:tr>
    </w:tbl>
    <w:p w14:paraId="00DC6F12" w14:textId="77777777" w:rsidR="00A056B4" w:rsidRPr="004F1322" w:rsidRDefault="00A056B4" w:rsidP="00F923AB">
      <w:pPr>
        <w:jc w:val="both"/>
      </w:pPr>
    </w:p>
    <w:p w14:paraId="6F2A3232" w14:textId="77777777" w:rsidR="009E5460" w:rsidRPr="004F1322" w:rsidRDefault="009E5460" w:rsidP="00F923AB">
      <w:pPr>
        <w:pStyle w:val="Titre3"/>
        <w:jc w:val="both"/>
      </w:pPr>
      <w:bookmarkStart w:id="13" w:name="_Hlk184214312"/>
      <w:bookmarkStart w:id="14" w:name="_Toc188018090"/>
      <w:r w:rsidRPr="004F1322">
        <w:t>Affichage de la liste des fichiers médias locaux</w:t>
      </w:r>
      <w:bookmarkEnd w:id="14"/>
    </w:p>
    <w:p w14:paraId="40D4897F"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37EC9999" w14:textId="77777777" w:rsidTr="00451815">
        <w:tc>
          <w:tcPr>
            <w:tcW w:w="0" w:type="auto"/>
          </w:tcPr>
          <w:p w14:paraId="34ABA52E" w14:textId="77777777" w:rsidR="009E5460" w:rsidRPr="004F1322" w:rsidRDefault="009E5460" w:rsidP="00F923AB">
            <w:pPr>
              <w:jc w:val="both"/>
            </w:pPr>
            <w:r w:rsidRPr="004F1322">
              <w:t xml:space="preserve">En tant qu'utilisateur Je peux voir </w:t>
            </w:r>
            <w:proofErr w:type="gramStart"/>
            <w:r w:rsidRPr="004F1322">
              <w:t>un liste</w:t>
            </w:r>
            <w:proofErr w:type="gramEnd"/>
            <w:r w:rsidRPr="004F1322">
              <w:t xml:space="preserve"> des fichiers médias locaux Afin de pouvoir visualiser et parcourir facilement tous les contenus disponibles dans ma bibliothèque</w:t>
            </w:r>
          </w:p>
        </w:tc>
      </w:tr>
      <w:tr w:rsidR="009E5460" w:rsidRPr="004F1322" w14:paraId="23CB9BF9" w14:textId="77777777" w:rsidTr="00451815">
        <w:tc>
          <w:tcPr>
            <w:tcW w:w="0" w:type="auto"/>
          </w:tcPr>
          <w:p w14:paraId="0ACD4BCA" w14:textId="1D2CB7CA" w:rsidR="009E5460" w:rsidRPr="004F1322" w:rsidRDefault="009E5460" w:rsidP="00F923AB">
            <w:pPr>
              <w:jc w:val="both"/>
            </w:pPr>
            <w:r w:rsidRPr="004F1322">
              <w:t xml:space="preserve">Tests </w:t>
            </w:r>
            <w:r w:rsidR="00A056B4" w:rsidRPr="004F1322">
              <w:t>d’acceptance :</w:t>
            </w:r>
            <w:r w:rsidRPr="004F1322">
              <w:t xml:space="preserve"> </w:t>
            </w:r>
          </w:p>
          <w:tbl>
            <w:tblPr>
              <w:tblW w:w="100" w:type="auto"/>
              <w:tblCellMar>
                <w:left w:w="10" w:type="dxa"/>
                <w:right w:w="10" w:type="dxa"/>
              </w:tblCellMar>
              <w:tblLook w:val="04A0" w:firstRow="1" w:lastRow="0" w:firstColumn="1" w:lastColumn="0" w:noHBand="0" w:noVBand="1"/>
            </w:tblPr>
            <w:tblGrid>
              <w:gridCol w:w="1500"/>
              <w:gridCol w:w="7540"/>
            </w:tblGrid>
            <w:tr w:rsidR="009E5460" w:rsidRPr="004F1322" w14:paraId="5D3ADCB2" w14:textId="77777777" w:rsidTr="00451815">
              <w:tc>
                <w:tcPr>
                  <w:tcW w:w="0" w:type="auto"/>
                </w:tcPr>
                <w:p w14:paraId="00E1499F" w14:textId="77777777" w:rsidR="009E5460" w:rsidRPr="004F1322" w:rsidRDefault="009E5460" w:rsidP="00F923AB">
                  <w:pPr>
                    <w:jc w:val="both"/>
                  </w:pPr>
                  <w:r w:rsidRPr="004F1322">
                    <w:t>Affichage des titres</w:t>
                  </w:r>
                </w:p>
              </w:tc>
              <w:tc>
                <w:tcPr>
                  <w:tcW w:w="0" w:type="auto"/>
                </w:tcPr>
                <w:p w14:paraId="5DD205F1" w14:textId="77777777" w:rsidR="009E5460" w:rsidRPr="004F1322" w:rsidRDefault="009E5460" w:rsidP="00F923AB">
                  <w:pPr>
                    <w:jc w:val="both"/>
                  </w:pPr>
                  <w:r w:rsidRPr="004F1322">
                    <w:t xml:space="preserve">Étant donné que l'application est </w:t>
                  </w:r>
                  <w:proofErr w:type="gramStart"/>
                  <w:r w:rsidRPr="004F1322">
                    <w:t>lancé</w:t>
                  </w:r>
                  <w:proofErr w:type="gramEnd"/>
                  <w:r w:rsidRPr="004F1322">
                    <w:t xml:space="preserve"> Lorsque je suis sur l’accueil Alors je visualise les titres locaux de ma médiathèque en forme de liste</w:t>
                  </w:r>
                </w:p>
              </w:tc>
            </w:tr>
          </w:tbl>
          <w:p w14:paraId="36317E6B" w14:textId="77777777" w:rsidR="009E5460" w:rsidRPr="004F1322" w:rsidRDefault="009E5460" w:rsidP="00F923AB">
            <w:pPr>
              <w:jc w:val="both"/>
            </w:pPr>
          </w:p>
        </w:tc>
      </w:tr>
      <w:bookmarkEnd w:id="13"/>
    </w:tbl>
    <w:p w14:paraId="552B75C6" w14:textId="77777777" w:rsidR="009E5460" w:rsidRPr="004F1322" w:rsidRDefault="009E5460" w:rsidP="00F923AB">
      <w:pPr>
        <w:jc w:val="both"/>
      </w:pPr>
    </w:p>
    <w:p w14:paraId="7F52105B" w14:textId="77777777" w:rsidR="009E5460" w:rsidRPr="004F1322" w:rsidRDefault="009E5460" w:rsidP="00F923AB">
      <w:pPr>
        <w:pStyle w:val="Titre3"/>
        <w:jc w:val="both"/>
      </w:pPr>
      <w:bookmarkStart w:id="15" w:name="_Hlk184214392"/>
      <w:bookmarkStart w:id="16" w:name="_Toc188018091"/>
      <w:r w:rsidRPr="004F1322">
        <w:t xml:space="preserve">Ajouter un fichier </w:t>
      </w:r>
      <w:proofErr w:type="gramStart"/>
      <w:r w:rsidRPr="004F1322">
        <w:t>du réseaux</w:t>
      </w:r>
      <w:proofErr w:type="gramEnd"/>
      <w:r w:rsidRPr="004F1322">
        <w:t xml:space="preserve"> dans ma médiathèque</w:t>
      </w:r>
      <w:bookmarkEnd w:id="16"/>
    </w:p>
    <w:p w14:paraId="0A4A74B0"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5E9E1F24" w14:textId="77777777" w:rsidTr="00451815">
        <w:tc>
          <w:tcPr>
            <w:tcW w:w="0" w:type="auto"/>
          </w:tcPr>
          <w:p w14:paraId="656B40B4" w14:textId="77777777" w:rsidR="009E5460" w:rsidRPr="004F1322" w:rsidRDefault="009E5460" w:rsidP="00F923AB">
            <w:pPr>
              <w:jc w:val="both"/>
            </w:pPr>
            <w:r w:rsidRPr="004F1322">
              <w:t>En tant qu'utilisateur Je peux ajouter/télécharger un fichier du réseau, dans ma liste Afin d'écouter son contenu</w:t>
            </w:r>
          </w:p>
        </w:tc>
      </w:tr>
      <w:tr w:rsidR="009E5460" w:rsidRPr="004F1322" w14:paraId="15A0B393" w14:textId="77777777" w:rsidTr="00451815">
        <w:tc>
          <w:tcPr>
            <w:tcW w:w="0" w:type="auto"/>
          </w:tcPr>
          <w:p w14:paraId="731D9B8A"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439"/>
              <w:gridCol w:w="6601"/>
            </w:tblGrid>
            <w:tr w:rsidR="009E5460" w:rsidRPr="004F1322" w14:paraId="23E4828A" w14:textId="77777777" w:rsidTr="00451815">
              <w:tc>
                <w:tcPr>
                  <w:tcW w:w="0" w:type="auto"/>
                </w:tcPr>
                <w:p w14:paraId="51E4F9D0" w14:textId="77777777" w:rsidR="009E5460" w:rsidRPr="004F1322" w:rsidRDefault="009E5460" w:rsidP="00F923AB">
                  <w:pPr>
                    <w:jc w:val="both"/>
                  </w:pPr>
                  <w:r w:rsidRPr="004F1322">
                    <w:t>Connexion au réseau de la communauté</w:t>
                  </w:r>
                </w:p>
              </w:tc>
              <w:tc>
                <w:tcPr>
                  <w:tcW w:w="0" w:type="auto"/>
                </w:tcPr>
                <w:p w14:paraId="585083FE" w14:textId="77777777" w:rsidR="009E5460" w:rsidRPr="004F1322" w:rsidRDefault="009E5460" w:rsidP="00F923AB">
                  <w:pPr>
                    <w:jc w:val="both"/>
                  </w:pPr>
                  <w:r w:rsidRPr="004F1322">
                    <w:t>Étant donné que je suis sur l'accueil Lorsque je clique sur le bouton "Communauté</w:t>
                  </w:r>
                  <w:proofErr w:type="gramStart"/>
                  <w:r w:rsidRPr="004F1322">
                    <w:t>"  Alors</w:t>
                  </w:r>
                  <w:proofErr w:type="gramEnd"/>
                  <w:r w:rsidRPr="004F1322">
                    <w:t xml:space="preserve"> la connexion est démarré</w:t>
                  </w:r>
                </w:p>
              </w:tc>
            </w:tr>
            <w:tr w:rsidR="009E5460" w:rsidRPr="004F1322" w14:paraId="14135D06" w14:textId="77777777" w:rsidTr="00451815">
              <w:tc>
                <w:tcPr>
                  <w:tcW w:w="0" w:type="auto"/>
                </w:tcPr>
                <w:p w14:paraId="1070A4C1" w14:textId="77777777" w:rsidR="009E5460" w:rsidRPr="004F1322" w:rsidRDefault="009E5460" w:rsidP="00F923AB">
                  <w:pPr>
                    <w:jc w:val="both"/>
                  </w:pPr>
                  <w:r w:rsidRPr="004F1322">
                    <w:t>Message d'erreur</w:t>
                  </w:r>
                </w:p>
              </w:tc>
              <w:tc>
                <w:tcPr>
                  <w:tcW w:w="0" w:type="auto"/>
                </w:tcPr>
                <w:p w14:paraId="4C6D3191" w14:textId="35336304" w:rsidR="009E5460" w:rsidRPr="004F1322" w:rsidRDefault="009E5460" w:rsidP="00F923AB">
                  <w:pPr>
                    <w:jc w:val="both"/>
                  </w:pPr>
                  <w:r w:rsidRPr="004F1322">
                    <w:t>Étant donné que j'ai cliqué sur le bouton "Communauté" Lorsque la connexion échoue Alors un message d'erreur est affiché</w:t>
                  </w:r>
                </w:p>
              </w:tc>
            </w:tr>
            <w:tr w:rsidR="009E5460" w:rsidRPr="004F1322" w14:paraId="28A67704" w14:textId="77777777" w:rsidTr="00451815">
              <w:tc>
                <w:tcPr>
                  <w:tcW w:w="0" w:type="auto"/>
                </w:tcPr>
                <w:p w14:paraId="45E45E62" w14:textId="77777777" w:rsidR="009E5460" w:rsidRPr="004F1322" w:rsidRDefault="009E5460" w:rsidP="00F923AB">
                  <w:pPr>
                    <w:jc w:val="both"/>
                  </w:pPr>
                  <w:r w:rsidRPr="004F1322">
                    <w:t>Retour sur l'accueil en cas d'erreur</w:t>
                  </w:r>
                </w:p>
              </w:tc>
              <w:tc>
                <w:tcPr>
                  <w:tcW w:w="0" w:type="auto"/>
                </w:tcPr>
                <w:p w14:paraId="6505C013" w14:textId="77777777" w:rsidR="009E5460" w:rsidRPr="004F1322" w:rsidRDefault="009E5460" w:rsidP="00F923AB">
                  <w:pPr>
                    <w:jc w:val="both"/>
                  </w:pPr>
                  <w:r w:rsidRPr="004F1322">
                    <w:t xml:space="preserve">Étant donné la connexion a </w:t>
                  </w:r>
                  <w:proofErr w:type="gramStart"/>
                  <w:r w:rsidRPr="004F1322">
                    <w:t>échoué  Lorsque</w:t>
                  </w:r>
                  <w:proofErr w:type="gramEnd"/>
                  <w:r w:rsidRPr="004F1322">
                    <w:t xml:space="preserve"> le message de erreur est fermé Alors je retourne sur l'accueil de l'application</w:t>
                  </w:r>
                </w:p>
              </w:tc>
            </w:tr>
            <w:tr w:rsidR="009E5460" w:rsidRPr="004F1322" w14:paraId="61A9C4DE" w14:textId="77777777" w:rsidTr="00451815">
              <w:tc>
                <w:tcPr>
                  <w:tcW w:w="0" w:type="auto"/>
                </w:tcPr>
                <w:p w14:paraId="15308D54" w14:textId="77777777" w:rsidR="009E5460" w:rsidRPr="004F1322" w:rsidRDefault="009E5460" w:rsidP="00F923AB">
                  <w:pPr>
                    <w:jc w:val="both"/>
                  </w:pPr>
                  <w:r w:rsidRPr="004F1322">
                    <w:t>Connexion réussie</w:t>
                  </w:r>
                </w:p>
              </w:tc>
              <w:tc>
                <w:tcPr>
                  <w:tcW w:w="0" w:type="auto"/>
                </w:tcPr>
                <w:p w14:paraId="02AA7DD3" w14:textId="77777777" w:rsidR="009E5460" w:rsidRPr="004F1322" w:rsidRDefault="009E5460" w:rsidP="00F923AB">
                  <w:pPr>
                    <w:jc w:val="both"/>
                  </w:pPr>
                  <w:r w:rsidRPr="004F1322">
                    <w:t>Étant donné que j'ai cliqué sur le bouton "Communauté" Lorsque la connexion réussie Alors la fenêtre "Médiathèques de la communauté" est affiché</w:t>
                  </w:r>
                </w:p>
              </w:tc>
            </w:tr>
          </w:tbl>
          <w:p w14:paraId="48F261DA" w14:textId="77777777" w:rsidR="009E5460" w:rsidRPr="004F1322" w:rsidRDefault="009E5460" w:rsidP="00F923AB">
            <w:pPr>
              <w:jc w:val="both"/>
            </w:pPr>
          </w:p>
        </w:tc>
      </w:tr>
      <w:bookmarkEnd w:id="15"/>
    </w:tbl>
    <w:p w14:paraId="5115DDE7" w14:textId="77777777" w:rsidR="009E5460" w:rsidRPr="004F1322" w:rsidRDefault="009E5460" w:rsidP="00F923AB">
      <w:pPr>
        <w:jc w:val="both"/>
      </w:pPr>
    </w:p>
    <w:p w14:paraId="45ACCAFD" w14:textId="11266FAC" w:rsidR="009E5460" w:rsidRPr="004F1322" w:rsidRDefault="009E5460" w:rsidP="00F923AB">
      <w:pPr>
        <w:pStyle w:val="Titre3"/>
        <w:jc w:val="both"/>
      </w:pPr>
      <w:bookmarkStart w:id="17" w:name="_Hlk184214421"/>
      <w:bookmarkStart w:id="18" w:name="_Toc188018092"/>
      <w:r w:rsidRPr="004F1322">
        <w:t>Lire un contenu depuis le réseau de la communauté</w:t>
      </w:r>
      <w:bookmarkEnd w:id="18"/>
    </w:p>
    <w:p w14:paraId="10F42BD2"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33EC71C5" w14:textId="77777777" w:rsidTr="00451815">
        <w:tc>
          <w:tcPr>
            <w:tcW w:w="0" w:type="auto"/>
          </w:tcPr>
          <w:p w14:paraId="0241DDF3" w14:textId="77777777" w:rsidR="009E5460" w:rsidRPr="004F1322" w:rsidRDefault="009E5460" w:rsidP="00F923AB">
            <w:pPr>
              <w:jc w:val="both"/>
            </w:pPr>
            <w:r w:rsidRPr="004F1322">
              <w:t>En tant qu'utilisateur Je peux jouer un fragment du titre depuis le réseau de la communauté Afin de l'écouter</w:t>
            </w:r>
          </w:p>
        </w:tc>
      </w:tr>
      <w:tr w:rsidR="009E5460" w:rsidRPr="004F1322" w14:paraId="749CE230" w14:textId="77777777" w:rsidTr="00451815">
        <w:tc>
          <w:tcPr>
            <w:tcW w:w="0" w:type="auto"/>
          </w:tcPr>
          <w:p w14:paraId="10D558C8"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1366"/>
              <w:gridCol w:w="7674"/>
            </w:tblGrid>
            <w:tr w:rsidR="009E5460" w:rsidRPr="004F1322" w14:paraId="7F1880F0" w14:textId="77777777" w:rsidTr="00451815">
              <w:tc>
                <w:tcPr>
                  <w:tcW w:w="0" w:type="auto"/>
                </w:tcPr>
                <w:p w14:paraId="63BB9C56" w14:textId="77777777" w:rsidR="009E5460" w:rsidRPr="004F1322" w:rsidRDefault="009E5460" w:rsidP="00F923AB">
                  <w:pPr>
                    <w:jc w:val="both"/>
                  </w:pPr>
                  <w:r w:rsidRPr="004F1322">
                    <w:t>Jouer un titre</w:t>
                  </w:r>
                </w:p>
              </w:tc>
              <w:tc>
                <w:tcPr>
                  <w:tcW w:w="0" w:type="auto"/>
                </w:tcPr>
                <w:p w14:paraId="2F698B7A" w14:textId="77777777" w:rsidR="009E5460" w:rsidRPr="004F1322" w:rsidRDefault="009E5460" w:rsidP="00F923AB">
                  <w:pPr>
                    <w:jc w:val="both"/>
                  </w:pPr>
                  <w:r w:rsidRPr="004F1322">
                    <w:t>Étant donné que je suis sur une médiathèque disponible dans le réseau Lorsque je sélectionne un titre et clique sur le bouton "Jouer" Alors le titre se joue</w:t>
                  </w:r>
                </w:p>
              </w:tc>
            </w:tr>
            <w:tr w:rsidR="009E5460" w:rsidRPr="004F1322" w14:paraId="462CB236" w14:textId="77777777" w:rsidTr="00451815">
              <w:tc>
                <w:tcPr>
                  <w:tcW w:w="0" w:type="auto"/>
                </w:tcPr>
                <w:p w14:paraId="6A176B2D" w14:textId="77777777" w:rsidR="009E5460" w:rsidRPr="004F1322" w:rsidRDefault="009E5460" w:rsidP="00F923AB">
                  <w:pPr>
                    <w:jc w:val="both"/>
                  </w:pPr>
                  <w:r w:rsidRPr="004F1322">
                    <w:t>Message d'erreur</w:t>
                  </w:r>
                </w:p>
              </w:tc>
              <w:tc>
                <w:tcPr>
                  <w:tcW w:w="0" w:type="auto"/>
                </w:tcPr>
                <w:p w14:paraId="1F777E15" w14:textId="77777777" w:rsidR="009E5460" w:rsidRPr="004F1322" w:rsidRDefault="009E5460" w:rsidP="00F923AB">
                  <w:pPr>
                    <w:jc w:val="both"/>
                  </w:pPr>
                  <w:r w:rsidRPr="004F1322">
                    <w:t xml:space="preserve">Étant donné la connexion échoue Lorsque j'essaie de jouer un titre Alors </w:t>
                  </w:r>
                  <w:proofErr w:type="gramStart"/>
                  <w:r w:rsidRPr="004F1322">
                    <w:t>un  message</w:t>
                  </w:r>
                  <w:proofErr w:type="gramEnd"/>
                  <w:r w:rsidRPr="004F1322">
                    <w:t xml:space="preserve"> d'erreur pertinent s'affiche</w:t>
                  </w:r>
                </w:p>
              </w:tc>
            </w:tr>
          </w:tbl>
          <w:p w14:paraId="3BBD9F81" w14:textId="77777777" w:rsidR="009E5460" w:rsidRPr="004F1322" w:rsidRDefault="009E5460" w:rsidP="00F923AB">
            <w:pPr>
              <w:jc w:val="both"/>
            </w:pPr>
          </w:p>
        </w:tc>
      </w:tr>
      <w:bookmarkEnd w:id="17"/>
    </w:tbl>
    <w:p w14:paraId="419E52D5" w14:textId="77777777" w:rsidR="009E5460" w:rsidRPr="004F1322" w:rsidRDefault="009E5460" w:rsidP="00F923AB">
      <w:pPr>
        <w:jc w:val="both"/>
      </w:pPr>
    </w:p>
    <w:p w14:paraId="71DC97E8" w14:textId="77777777" w:rsidR="009E5460" w:rsidRPr="004F1322" w:rsidRDefault="009E5460" w:rsidP="00F923AB">
      <w:pPr>
        <w:pStyle w:val="Titre3"/>
        <w:jc w:val="both"/>
      </w:pPr>
      <w:bookmarkStart w:id="19" w:name="_Hlk184214436"/>
      <w:bookmarkStart w:id="20" w:name="_Toc188018093"/>
      <w:r w:rsidRPr="004F1322">
        <w:t>Télécharger un titre depuis le réseau de la communauté</w:t>
      </w:r>
      <w:bookmarkEnd w:id="20"/>
    </w:p>
    <w:p w14:paraId="36BC9A04"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0921DEF6" w14:textId="77777777" w:rsidTr="00451815">
        <w:tc>
          <w:tcPr>
            <w:tcW w:w="0" w:type="auto"/>
          </w:tcPr>
          <w:p w14:paraId="7C6D534E" w14:textId="77777777" w:rsidR="009E5460" w:rsidRPr="004F1322" w:rsidRDefault="009E5460" w:rsidP="00F923AB">
            <w:pPr>
              <w:jc w:val="both"/>
            </w:pPr>
            <w:r w:rsidRPr="004F1322">
              <w:t>En tant qu'utilisateur Je peux télécharger un titre depuis le réseau de la communauté Afin de l'ajouter dans mes titres locaux</w:t>
            </w:r>
          </w:p>
        </w:tc>
      </w:tr>
      <w:tr w:rsidR="009E5460" w:rsidRPr="004F1322" w14:paraId="6CA91912" w14:textId="77777777" w:rsidTr="00451815">
        <w:tc>
          <w:tcPr>
            <w:tcW w:w="0" w:type="auto"/>
          </w:tcPr>
          <w:p w14:paraId="73732E26"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705"/>
              <w:gridCol w:w="6335"/>
            </w:tblGrid>
            <w:tr w:rsidR="009E5460" w:rsidRPr="004F1322" w14:paraId="6FBF7609" w14:textId="77777777" w:rsidTr="00451815">
              <w:tc>
                <w:tcPr>
                  <w:tcW w:w="0" w:type="auto"/>
                </w:tcPr>
                <w:p w14:paraId="24BE5D25" w14:textId="77777777" w:rsidR="009E5460" w:rsidRPr="004F1322" w:rsidRDefault="009E5460" w:rsidP="00F923AB">
                  <w:pPr>
                    <w:jc w:val="both"/>
                  </w:pPr>
                  <w:r w:rsidRPr="004F1322">
                    <w:t>Sélectionne du titre et tentative de téléchargement</w:t>
                  </w:r>
                </w:p>
              </w:tc>
              <w:tc>
                <w:tcPr>
                  <w:tcW w:w="0" w:type="auto"/>
                </w:tcPr>
                <w:p w14:paraId="3608194D" w14:textId="77777777" w:rsidR="009E5460" w:rsidRPr="004F1322" w:rsidRDefault="009E5460" w:rsidP="00F923AB">
                  <w:pPr>
                    <w:jc w:val="both"/>
                  </w:pPr>
                  <w:r w:rsidRPr="004F1322">
                    <w:t>Étant donné que je suis sur une médiathèque disponible dans le réseau Lorsque je sélectionne un titre et clique sur le bouton "Télécharger" Alors le téléchargement démarre</w:t>
                  </w:r>
                </w:p>
              </w:tc>
            </w:tr>
            <w:tr w:rsidR="009E5460" w:rsidRPr="004F1322" w14:paraId="74B86007" w14:textId="77777777" w:rsidTr="00451815">
              <w:tc>
                <w:tcPr>
                  <w:tcW w:w="0" w:type="auto"/>
                </w:tcPr>
                <w:p w14:paraId="1F203A06" w14:textId="77777777" w:rsidR="009E5460" w:rsidRPr="004F1322" w:rsidRDefault="009E5460" w:rsidP="00F923AB">
                  <w:pPr>
                    <w:jc w:val="both"/>
                  </w:pPr>
                  <w:r w:rsidRPr="004F1322">
                    <w:t>Message de réussite</w:t>
                  </w:r>
                </w:p>
              </w:tc>
              <w:tc>
                <w:tcPr>
                  <w:tcW w:w="0" w:type="auto"/>
                </w:tcPr>
                <w:p w14:paraId="325EAA4F" w14:textId="77777777" w:rsidR="009E5460" w:rsidRPr="004F1322" w:rsidRDefault="009E5460" w:rsidP="00F923AB">
                  <w:pPr>
                    <w:jc w:val="both"/>
                  </w:pPr>
                  <w:r w:rsidRPr="004F1322">
                    <w:t>Étant donné que je lancé un téléchargement d'un titre Lorsque le titre s'est téléchargé Alors un message de confirmation de téléchargement s'affiche</w:t>
                  </w:r>
                </w:p>
              </w:tc>
            </w:tr>
            <w:tr w:rsidR="009E5460" w:rsidRPr="004F1322" w14:paraId="6862C615" w14:textId="77777777" w:rsidTr="00451815">
              <w:tc>
                <w:tcPr>
                  <w:tcW w:w="0" w:type="auto"/>
                </w:tcPr>
                <w:p w14:paraId="6048E9BF" w14:textId="77777777" w:rsidR="009E5460" w:rsidRPr="004F1322" w:rsidRDefault="009E5460" w:rsidP="00F923AB">
                  <w:pPr>
                    <w:jc w:val="both"/>
                  </w:pPr>
                  <w:r w:rsidRPr="004F1322">
                    <w:t>Message d'erreur</w:t>
                  </w:r>
                </w:p>
              </w:tc>
              <w:tc>
                <w:tcPr>
                  <w:tcW w:w="0" w:type="auto"/>
                </w:tcPr>
                <w:p w14:paraId="683C324E" w14:textId="77777777" w:rsidR="009E5460" w:rsidRPr="004F1322" w:rsidRDefault="009E5460" w:rsidP="00F923AB">
                  <w:pPr>
                    <w:jc w:val="both"/>
                  </w:pPr>
                  <w:r w:rsidRPr="004F1322">
                    <w:t>Étant donné que je lancé un téléchargement d'un titre Lorsque le titre ne peut pas être téléchargé Alors un message d'erreur pertinent s'affiche</w:t>
                  </w:r>
                </w:p>
              </w:tc>
            </w:tr>
          </w:tbl>
          <w:p w14:paraId="3055F51D" w14:textId="77777777" w:rsidR="009E5460" w:rsidRPr="004F1322" w:rsidRDefault="009E5460" w:rsidP="00F923AB">
            <w:pPr>
              <w:jc w:val="both"/>
            </w:pPr>
          </w:p>
        </w:tc>
      </w:tr>
    </w:tbl>
    <w:p w14:paraId="2E33C8F1" w14:textId="77777777" w:rsidR="009E5460" w:rsidRPr="004F1322" w:rsidRDefault="009E5460" w:rsidP="00F923AB">
      <w:pPr>
        <w:jc w:val="both"/>
      </w:pPr>
    </w:p>
    <w:p w14:paraId="13B093B4" w14:textId="77777777" w:rsidR="009E5460" w:rsidRPr="004F1322" w:rsidRDefault="009E5460" w:rsidP="00F923AB">
      <w:pPr>
        <w:pStyle w:val="Titre3"/>
        <w:jc w:val="both"/>
      </w:pPr>
      <w:bookmarkStart w:id="21" w:name="_Hlk184214445"/>
      <w:bookmarkStart w:id="22" w:name="_Toc188018094"/>
      <w:bookmarkEnd w:id="19"/>
      <w:r w:rsidRPr="004F1322">
        <w:t>Connexion au réseau de la communauté</w:t>
      </w:r>
      <w:bookmarkEnd w:id="22"/>
    </w:p>
    <w:p w14:paraId="781F252C"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421198FF" w14:textId="77777777" w:rsidTr="00451815">
        <w:tc>
          <w:tcPr>
            <w:tcW w:w="0" w:type="auto"/>
          </w:tcPr>
          <w:p w14:paraId="5DE1FF72" w14:textId="76493808" w:rsidR="009E5460" w:rsidRPr="004F1322" w:rsidRDefault="009E5460" w:rsidP="00F923AB">
            <w:pPr>
              <w:jc w:val="both"/>
            </w:pPr>
            <w:r w:rsidRPr="004F1322">
              <w:t xml:space="preserve">En tant qu'utilisateur Je peux me connecter au réseau de la communauté Afin de visualiser les </w:t>
            </w:r>
            <w:r w:rsidR="00A056B4" w:rsidRPr="004F1322">
              <w:t>médiathèques</w:t>
            </w:r>
            <w:r w:rsidRPr="004F1322">
              <w:t xml:space="preserve"> disponibles dans la bibliothèque communautaire</w:t>
            </w:r>
          </w:p>
        </w:tc>
      </w:tr>
      <w:tr w:rsidR="009E5460" w:rsidRPr="004F1322" w14:paraId="4A3B99C4" w14:textId="77777777" w:rsidTr="00451815">
        <w:tc>
          <w:tcPr>
            <w:tcW w:w="0" w:type="auto"/>
          </w:tcPr>
          <w:p w14:paraId="38274DA6"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431"/>
              <w:gridCol w:w="6609"/>
            </w:tblGrid>
            <w:tr w:rsidR="009E5460" w:rsidRPr="004F1322" w14:paraId="77B093F9" w14:textId="77777777" w:rsidTr="00451815">
              <w:tc>
                <w:tcPr>
                  <w:tcW w:w="0" w:type="auto"/>
                </w:tcPr>
                <w:p w14:paraId="56DA9911" w14:textId="77777777" w:rsidR="009E5460" w:rsidRPr="004F1322" w:rsidRDefault="009E5460" w:rsidP="00F923AB">
                  <w:pPr>
                    <w:jc w:val="both"/>
                  </w:pPr>
                  <w:r w:rsidRPr="004F1322">
                    <w:t>Connexion au réseau de la communauté</w:t>
                  </w:r>
                </w:p>
              </w:tc>
              <w:tc>
                <w:tcPr>
                  <w:tcW w:w="0" w:type="auto"/>
                </w:tcPr>
                <w:p w14:paraId="1B2F111F" w14:textId="77777777" w:rsidR="009E5460" w:rsidRPr="004F1322" w:rsidRDefault="009E5460" w:rsidP="00F923AB">
                  <w:pPr>
                    <w:jc w:val="both"/>
                  </w:pPr>
                  <w:r w:rsidRPr="004F1322">
                    <w:t>Étant donné que je suis sur l'accueil Lorsque je clique sur le bouton "Communauté</w:t>
                  </w:r>
                  <w:proofErr w:type="gramStart"/>
                  <w:r w:rsidRPr="004F1322">
                    <w:t>"  Alors</w:t>
                  </w:r>
                  <w:proofErr w:type="gramEnd"/>
                  <w:r w:rsidRPr="004F1322">
                    <w:t xml:space="preserve"> la connexion est démarré</w:t>
                  </w:r>
                </w:p>
              </w:tc>
            </w:tr>
            <w:tr w:rsidR="009E5460" w:rsidRPr="004F1322" w14:paraId="1E8606D2" w14:textId="77777777" w:rsidTr="00451815">
              <w:tc>
                <w:tcPr>
                  <w:tcW w:w="0" w:type="auto"/>
                </w:tcPr>
                <w:p w14:paraId="4C299CC2" w14:textId="77777777" w:rsidR="009E5460" w:rsidRPr="004F1322" w:rsidRDefault="009E5460" w:rsidP="00F923AB">
                  <w:pPr>
                    <w:jc w:val="both"/>
                  </w:pPr>
                  <w:r w:rsidRPr="004F1322">
                    <w:t>Message d'erreur</w:t>
                  </w:r>
                </w:p>
              </w:tc>
              <w:tc>
                <w:tcPr>
                  <w:tcW w:w="0" w:type="auto"/>
                </w:tcPr>
                <w:p w14:paraId="736FAE7E" w14:textId="77777777" w:rsidR="009E5460" w:rsidRPr="004F1322" w:rsidRDefault="009E5460" w:rsidP="00F923AB">
                  <w:pPr>
                    <w:jc w:val="both"/>
                  </w:pPr>
                  <w:r w:rsidRPr="004F1322">
                    <w:t>Étant donné que j'ai cliqué sur le bouton "Communauté" Lorsque la connexion échoue Alors un message d'erreur est affiché</w:t>
                  </w:r>
                </w:p>
              </w:tc>
            </w:tr>
            <w:tr w:rsidR="009E5460" w:rsidRPr="004F1322" w14:paraId="15DE18D5" w14:textId="77777777" w:rsidTr="00451815">
              <w:tc>
                <w:tcPr>
                  <w:tcW w:w="0" w:type="auto"/>
                </w:tcPr>
                <w:p w14:paraId="16C06143" w14:textId="77777777" w:rsidR="009E5460" w:rsidRPr="004F1322" w:rsidRDefault="009E5460" w:rsidP="00F923AB">
                  <w:pPr>
                    <w:jc w:val="both"/>
                  </w:pPr>
                  <w:r w:rsidRPr="004F1322">
                    <w:t>Retour sur l'accueil en cas d'erreur</w:t>
                  </w:r>
                </w:p>
              </w:tc>
              <w:tc>
                <w:tcPr>
                  <w:tcW w:w="0" w:type="auto"/>
                </w:tcPr>
                <w:p w14:paraId="6D5FF8F1" w14:textId="77777777" w:rsidR="009E5460" w:rsidRPr="004F1322" w:rsidRDefault="009E5460" w:rsidP="00F923AB">
                  <w:pPr>
                    <w:jc w:val="both"/>
                  </w:pPr>
                  <w:r w:rsidRPr="004F1322">
                    <w:t xml:space="preserve">Étant donné la connexion a échoué Lorsque le message </w:t>
                  </w:r>
                  <w:proofErr w:type="gramStart"/>
                  <w:r w:rsidRPr="004F1322">
                    <w:t>de erreur</w:t>
                  </w:r>
                  <w:proofErr w:type="gramEnd"/>
                  <w:r w:rsidRPr="004F1322">
                    <w:t xml:space="preserve"> est fermé Alors je retourne sur l'accueil de l'application</w:t>
                  </w:r>
                </w:p>
              </w:tc>
            </w:tr>
            <w:tr w:rsidR="009E5460" w:rsidRPr="004F1322" w14:paraId="2CCB8BFE" w14:textId="77777777" w:rsidTr="00451815">
              <w:tc>
                <w:tcPr>
                  <w:tcW w:w="0" w:type="auto"/>
                </w:tcPr>
                <w:p w14:paraId="046B70C9" w14:textId="77777777" w:rsidR="009E5460" w:rsidRPr="004F1322" w:rsidRDefault="009E5460" w:rsidP="00F923AB">
                  <w:pPr>
                    <w:jc w:val="both"/>
                  </w:pPr>
                  <w:r w:rsidRPr="004F1322">
                    <w:t>Connexion réussie</w:t>
                  </w:r>
                </w:p>
              </w:tc>
              <w:tc>
                <w:tcPr>
                  <w:tcW w:w="0" w:type="auto"/>
                </w:tcPr>
                <w:p w14:paraId="28D2747C" w14:textId="77777777" w:rsidR="009E5460" w:rsidRPr="004F1322" w:rsidRDefault="009E5460" w:rsidP="00F923AB">
                  <w:pPr>
                    <w:jc w:val="both"/>
                  </w:pPr>
                  <w:r w:rsidRPr="004F1322">
                    <w:t>Étant donné que j'ai cliqué sur le bouton "Communauté" Lorsque la connexion réussie Alors la fenêtre "Médiathèques de la communauté" est affichée</w:t>
                  </w:r>
                </w:p>
              </w:tc>
            </w:tr>
            <w:tr w:rsidR="009E5460" w:rsidRPr="004F1322" w14:paraId="46949F61" w14:textId="77777777" w:rsidTr="00451815">
              <w:tc>
                <w:tcPr>
                  <w:tcW w:w="0" w:type="auto"/>
                </w:tcPr>
                <w:p w14:paraId="17C66C0A" w14:textId="77777777" w:rsidR="009E5460" w:rsidRPr="004F1322" w:rsidRDefault="009E5460" w:rsidP="00F923AB">
                  <w:pPr>
                    <w:jc w:val="both"/>
                  </w:pPr>
                  <w:r w:rsidRPr="004F1322">
                    <w:t>Connexion au réseau de la communauté</w:t>
                  </w:r>
                </w:p>
              </w:tc>
              <w:tc>
                <w:tcPr>
                  <w:tcW w:w="0" w:type="auto"/>
                </w:tcPr>
                <w:p w14:paraId="322B6A2A" w14:textId="77777777" w:rsidR="009E5460" w:rsidRPr="004F1322" w:rsidRDefault="009E5460" w:rsidP="00F923AB">
                  <w:pPr>
                    <w:jc w:val="both"/>
                  </w:pPr>
                  <w:r w:rsidRPr="004F1322">
                    <w:t>Étant donné que je suis sur l'accueil Lorsque je clique sur le bouton "Communauté</w:t>
                  </w:r>
                  <w:proofErr w:type="gramStart"/>
                  <w:r w:rsidRPr="004F1322">
                    <w:t>"  Alors</w:t>
                  </w:r>
                  <w:proofErr w:type="gramEnd"/>
                  <w:r w:rsidRPr="004F1322">
                    <w:t xml:space="preserve"> la connexion est démarré</w:t>
                  </w:r>
                </w:p>
              </w:tc>
            </w:tr>
          </w:tbl>
          <w:p w14:paraId="4EB32913" w14:textId="77777777" w:rsidR="009E5460" w:rsidRPr="004F1322" w:rsidRDefault="009E5460" w:rsidP="00F923AB">
            <w:pPr>
              <w:jc w:val="both"/>
            </w:pPr>
          </w:p>
        </w:tc>
      </w:tr>
      <w:bookmarkEnd w:id="21"/>
    </w:tbl>
    <w:p w14:paraId="6B86C233" w14:textId="77777777" w:rsidR="009E5460" w:rsidRPr="004F1322" w:rsidRDefault="009E5460" w:rsidP="00F923AB">
      <w:pPr>
        <w:jc w:val="both"/>
      </w:pPr>
    </w:p>
    <w:p w14:paraId="2BD5221A" w14:textId="77777777" w:rsidR="009E5460" w:rsidRPr="004F1322" w:rsidRDefault="009E5460" w:rsidP="00F923AB">
      <w:pPr>
        <w:pStyle w:val="Titre3"/>
        <w:jc w:val="both"/>
      </w:pPr>
      <w:bookmarkStart w:id="23" w:name="_Hlk184214451"/>
      <w:bookmarkStart w:id="24" w:name="_Toc188018095"/>
      <w:r w:rsidRPr="004F1322">
        <w:t>Changer la disponibilité de ma médiathèque sur le réseau</w:t>
      </w:r>
      <w:bookmarkEnd w:id="24"/>
    </w:p>
    <w:p w14:paraId="2A8A17CA"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5DE40660" w14:textId="77777777" w:rsidTr="00451815">
        <w:tc>
          <w:tcPr>
            <w:tcW w:w="0" w:type="auto"/>
          </w:tcPr>
          <w:p w14:paraId="0EBF59C8" w14:textId="77777777" w:rsidR="009E5460" w:rsidRPr="004F1322" w:rsidRDefault="009E5460" w:rsidP="00F923AB">
            <w:pPr>
              <w:jc w:val="both"/>
            </w:pPr>
            <w:r w:rsidRPr="004F1322">
              <w:lastRenderedPageBreak/>
              <w:t>En tant qu'utilisateur Je peux annoncer ma médiathèque disponible Afin que les autres utilisateurs aient accès</w:t>
            </w:r>
          </w:p>
        </w:tc>
      </w:tr>
      <w:tr w:rsidR="009E5460" w:rsidRPr="004F1322" w14:paraId="1B784565" w14:textId="77777777" w:rsidTr="00451815">
        <w:tc>
          <w:tcPr>
            <w:tcW w:w="0" w:type="auto"/>
          </w:tcPr>
          <w:p w14:paraId="0FD57DF9"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631"/>
              <w:gridCol w:w="6409"/>
            </w:tblGrid>
            <w:tr w:rsidR="009E5460" w:rsidRPr="004F1322" w14:paraId="3928CD49" w14:textId="77777777" w:rsidTr="00451815">
              <w:tc>
                <w:tcPr>
                  <w:tcW w:w="0" w:type="auto"/>
                </w:tcPr>
                <w:p w14:paraId="0C4E7EEB" w14:textId="77777777" w:rsidR="009E5460" w:rsidRPr="004F1322" w:rsidRDefault="009E5460" w:rsidP="00F923AB">
                  <w:pPr>
                    <w:jc w:val="both"/>
                  </w:pPr>
                  <w:r w:rsidRPr="004F1322">
                    <w:t>Activer la disponibilité de ma médiathèque dans le réseau</w:t>
                  </w:r>
                </w:p>
              </w:tc>
              <w:tc>
                <w:tcPr>
                  <w:tcW w:w="0" w:type="auto"/>
                </w:tcPr>
                <w:p w14:paraId="3A67BF75" w14:textId="77777777" w:rsidR="009E5460" w:rsidRPr="004F1322" w:rsidRDefault="009E5460" w:rsidP="00F923AB">
                  <w:pPr>
                    <w:jc w:val="both"/>
                  </w:pPr>
                  <w:r w:rsidRPr="004F1322">
                    <w:t>Étant donné que je souhaite que ma médiathèque soit disponible Lorsque je clique sur le bouton "Disponible sur le réseau" Alors ma médiathèque est disponible pour les utilisateurs du réseau</w:t>
                  </w:r>
                </w:p>
              </w:tc>
            </w:tr>
            <w:tr w:rsidR="009E5460" w:rsidRPr="004F1322" w14:paraId="73470BE2" w14:textId="77777777" w:rsidTr="00451815">
              <w:tc>
                <w:tcPr>
                  <w:tcW w:w="0" w:type="auto"/>
                </w:tcPr>
                <w:p w14:paraId="6D5844EE" w14:textId="77777777" w:rsidR="009E5460" w:rsidRPr="004F1322" w:rsidRDefault="009E5460" w:rsidP="00F923AB">
                  <w:pPr>
                    <w:jc w:val="both"/>
                  </w:pPr>
                  <w:r w:rsidRPr="004F1322">
                    <w:t>Désactiver la disponibilité de la médiathèque dans le réseau</w:t>
                  </w:r>
                </w:p>
              </w:tc>
              <w:tc>
                <w:tcPr>
                  <w:tcW w:w="0" w:type="auto"/>
                </w:tcPr>
                <w:p w14:paraId="6E594F60" w14:textId="77777777" w:rsidR="009E5460" w:rsidRPr="004F1322" w:rsidRDefault="009E5460" w:rsidP="00F923AB">
                  <w:pPr>
                    <w:jc w:val="both"/>
                  </w:pPr>
                  <w:r w:rsidRPr="004F1322">
                    <w:t>Étant donné que je ne souhaite plus que ma médiathèque soit disponible Lorsque je clique sur le bouton "Indisponible dans le réseau" Alors ma médiathèque ne sera plus disponible ni visible dans le réseau</w:t>
                  </w:r>
                </w:p>
              </w:tc>
            </w:tr>
          </w:tbl>
          <w:p w14:paraId="079FE09B" w14:textId="77777777" w:rsidR="009E5460" w:rsidRPr="004F1322" w:rsidRDefault="009E5460" w:rsidP="00F923AB">
            <w:pPr>
              <w:jc w:val="both"/>
            </w:pPr>
          </w:p>
        </w:tc>
      </w:tr>
      <w:bookmarkEnd w:id="23"/>
    </w:tbl>
    <w:p w14:paraId="700AF82C" w14:textId="77777777" w:rsidR="009E5460" w:rsidRPr="004F1322" w:rsidRDefault="009E5460" w:rsidP="00F923AB">
      <w:pPr>
        <w:jc w:val="both"/>
      </w:pPr>
    </w:p>
    <w:p w14:paraId="6FDFB0EF" w14:textId="77777777" w:rsidR="009E5460" w:rsidRPr="004F1322" w:rsidRDefault="009E5460" w:rsidP="00F923AB">
      <w:pPr>
        <w:pStyle w:val="Titre3"/>
        <w:jc w:val="both"/>
      </w:pPr>
      <w:bookmarkStart w:id="25" w:name="_Hlk184214460"/>
      <w:bookmarkStart w:id="26" w:name="_Toc188018096"/>
      <w:r w:rsidRPr="004F1322">
        <w:t>Supprimer un fichier de la médiathèque</w:t>
      </w:r>
      <w:bookmarkEnd w:id="26"/>
    </w:p>
    <w:p w14:paraId="7393B1E3"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4E059867" w14:textId="77777777" w:rsidTr="00451815">
        <w:tc>
          <w:tcPr>
            <w:tcW w:w="0" w:type="auto"/>
          </w:tcPr>
          <w:p w14:paraId="041C556B" w14:textId="77777777" w:rsidR="009E5460" w:rsidRPr="004F1322" w:rsidRDefault="009E5460" w:rsidP="00F923AB">
            <w:pPr>
              <w:jc w:val="both"/>
            </w:pPr>
            <w:r w:rsidRPr="004F1322">
              <w:t>En tant qu'utilisateur Je peux supprimer un fichier de la médiathèque Afin de faire place dans ma mémoire</w:t>
            </w:r>
          </w:p>
        </w:tc>
      </w:tr>
      <w:tr w:rsidR="009E5460" w:rsidRPr="004F1322" w14:paraId="2BC5EAE4" w14:textId="77777777" w:rsidTr="00451815">
        <w:tc>
          <w:tcPr>
            <w:tcW w:w="0" w:type="auto"/>
          </w:tcPr>
          <w:p w14:paraId="47B4798A"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230"/>
              <w:gridCol w:w="6810"/>
            </w:tblGrid>
            <w:tr w:rsidR="009E5460" w:rsidRPr="004F1322" w14:paraId="0F610D28" w14:textId="77777777" w:rsidTr="00451815">
              <w:tc>
                <w:tcPr>
                  <w:tcW w:w="0" w:type="auto"/>
                </w:tcPr>
                <w:p w14:paraId="71A77FF7" w14:textId="77777777" w:rsidR="009E5460" w:rsidRPr="004F1322" w:rsidRDefault="009E5460" w:rsidP="00F923AB">
                  <w:pPr>
                    <w:jc w:val="both"/>
                  </w:pPr>
                  <w:r w:rsidRPr="004F1322">
                    <w:t xml:space="preserve">Sélectionner </w:t>
                  </w:r>
                  <w:proofErr w:type="gramStart"/>
                  <w:r w:rsidRPr="004F1322">
                    <w:t>les fichier</w:t>
                  </w:r>
                  <w:proofErr w:type="gramEnd"/>
                  <w:r w:rsidRPr="004F1322">
                    <w:t xml:space="preserve"> dans la liste</w:t>
                  </w:r>
                </w:p>
              </w:tc>
              <w:tc>
                <w:tcPr>
                  <w:tcW w:w="0" w:type="auto"/>
                </w:tcPr>
                <w:p w14:paraId="41E528F5" w14:textId="77777777" w:rsidR="009E5460" w:rsidRPr="004F1322" w:rsidRDefault="009E5460" w:rsidP="00F923AB">
                  <w:pPr>
                    <w:jc w:val="both"/>
                  </w:pPr>
                  <w:r w:rsidRPr="004F1322">
                    <w:t xml:space="preserve">Étant donné que je suis dans la liste des fichiers médias Lorsque je fais click sur un de ces fichier Alors il s'est </w:t>
                  </w:r>
                  <w:proofErr w:type="spellStart"/>
                  <w:r w:rsidRPr="004F1322">
                    <w:t>souligne</w:t>
                  </w:r>
                  <w:proofErr w:type="spellEnd"/>
                  <w:r w:rsidRPr="004F1322">
                    <w:t xml:space="preserve"> pour indique qu'il est sélectionné</w:t>
                  </w:r>
                </w:p>
              </w:tc>
            </w:tr>
            <w:tr w:rsidR="009E5460" w:rsidRPr="004F1322" w14:paraId="16029831" w14:textId="77777777" w:rsidTr="00451815">
              <w:tc>
                <w:tcPr>
                  <w:tcW w:w="0" w:type="auto"/>
                </w:tcPr>
                <w:p w14:paraId="19427C51" w14:textId="77777777" w:rsidR="009E5460" w:rsidRPr="004F1322" w:rsidRDefault="009E5460" w:rsidP="00F923AB">
                  <w:pPr>
                    <w:jc w:val="both"/>
                  </w:pPr>
                  <w:r w:rsidRPr="004F1322">
                    <w:t>Cliquer sur supprimer</w:t>
                  </w:r>
                </w:p>
              </w:tc>
              <w:tc>
                <w:tcPr>
                  <w:tcW w:w="0" w:type="auto"/>
                </w:tcPr>
                <w:p w14:paraId="26A7FF87" w14:textId="77777777" w:rsidR="009E5460" w:rsidRPr="004F1322" w:rsidRDefault="009E5460" w:rsidP="00F923AB">
                  <w:pPr>
                    <w:jc w:val="both"/>
                  </w:pPr>
                  <w:r w:rsidRPr="004F1322">
                    <w:t>Étant donné que le fichier est sélectionné Lorsque je clique le bouton "supprimer</w:t>
                  </w:r>
                  <w:proofErr w:type="gramStart"/>
                  <w:r w:rsidRPr="004F1322">
                    <w:t>"  Alors</w:t>
                  </w:r>
                  <w:proofErr w:type="gramEnd"/>
                  <w:r w:rsidRPr="004F1322">
                    <w:t xml:space="preserve"> un message de confirmation est affiché</w:t>
                  </w:r>
                </w:p>
              </w:tc>
            </w:tr>
            <w:tr w:rsidR="009E5460" w:rsidRPr="004F1322" w14:paraId="1810DD66" w14:textId="77777777" w:rsidTr="00451815">
              <w:tc>
                <w:tcPr>
                  <w:tcW w:w="0" w:type="auto"/>
                </w:tcPr>
                <w:p w14:paraId="7C95417A" w14:textId="77777777" w:rsidR="009E5460" w:rsidRPr="004F1322" w:rsidRDefault="009E5460" w:rsidP="00F923AB">
                  <w:pPr>
                    <w:jc w:val="both"/>
                  </w:pPr>
                  <w:r w:rsidRPr="004F1322">
                    <w:t>Message de confirmation / OUI</w:t>
                  </w:r>
                </w:p>
              </w:tc>
              <w:tc>
                <w:tcPr>
                  <w:tcW w:w="0" w:type="auto"/>
                </w:tcPr>
                <w:p w14:paraId="04FDCF93" w14:textId="77777777" w:rsidR="009E5460" w:rsidRPr="004F1322" w:rsidRDefault="009E5460" w:rsidP="00F923AB">
                  <w:pPr>
                    <w:jc w:val="both"/>
                  </w:pPr>
                  <w:r w:rsidRPr="004F1322">
                    <w:t>Étant donné que le message de confirmation pour supprimer un fichier média est affiché Lorsque je clique oui Alors le fichier est supprimé de la liste</w:t>
                  </w:r>
                </w:p>
              </w:tc>
            </w:tr>
            <w:tr w:rsidR="009E5460" w:rsidRPr="004F1322" w14:paraId="4F37BC63" w14:textId="77777777" w:rsidTr="00451815">
              <w:tc>
                <w:tcPr>
                  <w:tcW w:w="0" w:type="auto"/>
                </w:tcPr>
                <w:p w14:paraId="5A0A3EDC" w14:textId="77777777" w:rsidR="009E5460" w:rsidRPr="004F1322" w:rsidRDefault="009E5460" w:rsidP="00F923AB">
                  <w:pPr>
                    <w:jc w:val="both"/>
                  </w:pPr>
                  <w:r w:rsidRPr="004F1322">
                    <w:t>Message de confirmation / NON</w:t>
                  </w:r>
                </w:p>
              </w:tc>
              <w:tc>
                <w:tcPr>
                  <w:tcW w:w="0" w:type="auto"/>
                </w:tcPr>
                <w:p w14:paraId="561A6F96" w14:textId="77777777" w:rsidR="009E5460" w:rsidRPr="004F1322" w:rsidRDefault="009E5460" w:rsidP="00F923AB">
                  <w:pPr>
                    <w:jc w:val="both"/>
                  </w:pPr>
                  <w:r w:rsidRPr="004F1322">
                    <w:t>Étant donné que le message de confirmation pour supprimer un fichier média est affiché Lorsque je clique non Alors le fichier n'est pas supprimé de la liste</w:t>
                  </w:r>
                </w:p>
              </w:tc>
            </w:tr>
          </w:tbl>
          <w:p w14:paraId="2842F536" w14:textId="77777777" w:rsidR="009E5460" w:rsidRPr="004F1322" w:rsidRDefault="009E5460" w:rsidP="00F923AB">
            <w:pPr>
              <w:jc w:val="both"/>
            </w:pPr>
          </w:p>
        </w:tc>
      </w:tr>
      <w:bookmarkEnd w:id="25"/>
    </w:tbl>
    <w:p w14:paraId="62D0F13C" w14:textId="77777777" w:rsidR="009E5460" w:rsidRPr="004F1322" w:rsidRDefault="009E5460" w:rsidP="00F923AB">
      <w:pPr>
        <w:jc w:val="both"/>
      </w:pPr>
    </w:p>
    <w:p w14:paraId="31B8544D" w14:textId="77777777" w:rsidR="009E5460" w:rsidRPr="004F1322" w:rsidRDefault="009E5460" w:rsidP="00F923AB">
      <w:pPr>
        <w:pStyle w:val="Titre3"/>
        <w:jc w:val="both"/>
      </w:pPr>
      <w:bookmarkStart w:id="27" w:name="_Hlk184214485"/>
      <w:bookmarkStart w:id="28" w:name="_Toc188018097"/>
      <w:r w:rsidRPr="004F1322">
        <w:t>Jouer un fichier média de la médiathèque</w:t>
      </w:r>
      <w:bookmarkEnd w:id="28"/>
    </w:p>
    <w:p w14:paraId="0786D861"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1F6BE9B6" w14:textId="77777777" w:rsidTr="00451815">
        <w:tc>
          <w:tcPr>
            <w:tcW w:w="0" w:type="auto"/>
          </w:tcPr>
          <w:p w14:paraId="5B27C2E0" w14:textId="77777777" w:rsidR="009E5460" w:rsidRPr="004F1322" w:rsidRDefault="009E5460" w:rsidP="00F923AB">
            <w:pPr>
              <w:jc w:val="both"/>
            </w:pPr>
            <w:r w:rsidRPr="004F1322">
              <w:t>En tant qu'utilisateur Je peux jouer un fichier média de la médiathèque Afin d'écouter son contenu</w:t>
            </w:r>
          </w:p>
        </w:tc>
      </w:tr>
      <w:tr w:rsidR="009E5460" w:rsidRPr="004F1322" w14:paraId="3628C854" w14:textId="77777777" w:rsidTr="00451815">
        <w:tc>
          <w:tcPr>
            <w:tcW w:w="0" w:type="auto"/>
          </w:tcPr>
          <w:p w14:paraId="09F1B8E5"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1788"/>
              <w:gridCol w:w="7252"/>
            </w:tblGrid>
            <w:tr w:rsidR="009E5460" w:rsidRPr="004F1322" w14:paraId="28B60BBE" w14:textId="77777777" w:rsidTr="00451815">
              <w:tc>
                <w:tcPr>
                  <w:tcW w:w="0" w:type="auto"/>
                </w:tcPr>
                <w:p w14:paraId="194EF180" w14:textId="77777777" w:rsidR="009E5460" w:rsidRPr="004F1322" w:rsidRDefault="009E5460" w:rsidP="00F923AB">
                  <w:pPr>
                    <w:jc w:val="both"/>
                  </w:pPr>
                  <w:r w:rsidRPr="004F1322">
                    <w:t>Sélectionne du titre</w:t>
                  </w:r>
                </w:p>
              </w:tc>
              <w:tc>
                <w:tcPr>
                  <w:tcW w:w="0" w:type="auto"/>
                </w:tcPr>
                <w:p w14:paraId="049379D8" w14:textId="77777777" w:rsidR="009E5460" w:rsidRPr="004F1322" w:rsidRDefault="009E5460" w:rsidP="00F923AB">
                  <w:pPr>
                    <w:jc w:val="both"/>
                  </w:pPr>
                  <w:r w:rsidRPr="004F1322">
                    <w:t>Étant donné que je suis dans la liste des fichiers médias Lorsque je clique sur un de ces fichiers Alors il est souligné pour indique qu'il est sélectionné</w:t>
                  </w:r>
                </w:p>
              </w:tc>
            </w:tr>
            <w:tr w:rsidR="009E5460" w:rsidRPr="004F1322" w14:paraId="3BB27B61" w14:textId="77777777" w:rsidTr="00451815">
              <w:tc>
                <w:tcPr>
                  <w:tcW w:w="0" w:type="auto"/>
                </w:tcPr>
                <w:p w14:paraId="6AED3B4F" w14:textId="77777777" w:rsidR="009E5460" w:rsidRPr="004F1322" w:rsidRDefault="009E5460" w:rsidP="00F923AB">
                  <w:pPr>
                    <w:jc w:val="both"/>
                  </w:pPr>
                  <w:r w:rsidRPr="004F1322">
                    <w:t>Jouer la musique</w:t>
                  </w:r>
                </w:p>
              </w:tc>
              <w:tc>
                <w:tcPr>
                  <w:tcW w:w="0" w:type="auto"/>
                </w:tcPr>
                <w:p w14:paraId="2A0923E3" w14:textId="77777777" w:rsidR="009E5460" w:rsidRPr="004F1322" w:rsidRDefault="009E5460" w:rsidP="00F923AB">
                  <w:pPr>
                    <w:jc w:val="both"/>
                  </w:pPr>
                  <w:r w:rsidRPr="004F1322">
                    <w:t>Étant donné que le titre à jouer est sélectionné Lorsque je clique sur le bouton "Jouer" Alors la chanson se joue</w:t>
                  </w:r>
                </w:p>
              </w:tc>
            </w:tr>
            <w:tr w:rsidR="009E5460" w:rsidRPr="004F1322" w14:paraId="4774AFF7" w14:textId="77777777" w:rsidTr="00451815">
              <w:tc>
                <w:tcPr>
                  <w:tcW w:w="0" w:type="auto"/>
                </w:tcPr>
                <w:p w14:paraId="49340FC1" w14:textId="77777777" w:rsidR="009E5460" w:rsidRPr="004F1322" w:rsidRDefault="009E5460" w:rsidP="00F923AB">
                  <w:pPr>
                    <w:jc w:val="both"/>
                  </w:pPr>
                  <w:r w:rsidRPr="004F1322">
                    <w:t>Arrêter la reproduction</w:t>
                  </w:r>
                </w:p>
              </w:tc>
              <w:tc>
                <w:tcPr>
                  <w:tcW w:w="0" w:type="auto"/>
                </w:tcPr>
                <w:p w14:paraId="6D4D3EF2" w14:textId="77777777" w:rsidR="009E5460" w:rsidRPr="004F1322" w:rsidRDefault="009E5460" w:rsidP="00F923AB">
                  <w:pPr>
                    <w:jc w:val="both"/>
                  </w:pPr>
                  <w:r w:rsidRPr="004F1322">
                    <w:t>Étant donné qu'un titre est en cours de lecture Lorsque que je clique sur le bouton "Pauser" Alors la chanson s'arrête</w:t>
                  </w:r>
                </w:p>
              </w:tc>
            </w:tr>
          </w:tbl>
          <w:p w14:paraId="628F7FDA" w14:textId="77777777" w:rsidR="009E5460" w:rsidRPr="004F1322" w:rsidRDefault="009E5460" w:rsidP="00F923AB">
            <w:pPr>
              <w:jc w:val="both"/>
            </w:pPr>
          </w:p>
        </w:tc>
      </w:tr>
    </w:tbl>
    <w:p w14:paraId="559A1B33" w14:textId="77777777" w:rsidR="009E5460" w:rsidRPr="004F1322" w:rsidRDefault="009E5460" w:rsidP="00F923AB">
      <w:pPr>
        <w:jc w:val="both"/>
      </w:pPr>
    </w:p>
    <w:p w14:paraId="141267D2" w14:textId="77777777" w:rsidR="009E5460" w:rsidRPr="004F1322" w:rsidRDefault="009E5460" w:rsidP="00F923AB">
      <w:pPr>
        <w:pStyle w:val="Titre3"/>
        <w:jc w:val="both"/>
      </w:pPr>
      <w:bookmarkStart w:id="29" w:name="_Hlk184214498"/>
      <w:bookmarkStart w:id="30" w:name="_Toc188018098"/>
      <w:bookmarkEnd w:id="27"/>
      <w:r w:rsidRPr="004F1322">
        <w:t>Voir les détails d'un fichier</w:t>
      </w:r>
      <w:bookmarkEnd w:id="30"/>
    </w:p>
    <w:p w14:paraId="2125932C"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3FAEC603" w14:textId="77777777" w:rsidTr="00451815">
        <w:tc>
          <w:tcPr>
            <w:tcW w:w="0" w:type="auto"/>
          </w:tcPr>
          <w:p w14:paraId="398BB515" w14:textId="77777777" w:rsidR="009E5460" w:rsidRPr="004F1322" w:rsidRDefault="009E5460" w:rsidP="00F923AB">
            <w:pPr>
              <w:jc w:val="both"/>
            </w:pPr>
            <w:r w:rsidRPr="004F1322">
              <w:t>En tant qu'utilisateur Je peux voir les détails d'un fichier multimédia (</w:t>
            </w:r>
            <w:proofErr w:type="gramStart"/>
            <w:r w:rsidRPr="004F1322">
              <w:t>ex:</w:t>
            </w:r>
            <w:proofErr w:type="gramEnd"/>
            <w:r w:rsidRPr="004F1322">
              <w:t xml:space="preserve"> taille, durée, résolution) Afin de connaître ses caractéristiques avant de le lire</w:t>
            </w:r>
          </w:p>
        </w:tc>
      </w:tr>
      <w:tr w:rsidR="009E5460" w:rsidRPr="004F1322" w14:paraId="3D6AAA73" w14:textId="77777777" w:rsidTr="00451815">
        <w:tc>
          <w:tcPr>
            <w:tcW w:w="0" w:type="auto"/>
          </w:tcPr>
          <w:p w14:paraId="2EEF43B2"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1765"/>
              <w:gridCol w:w="7275"/>
            </w:tblGrid>
            <w:tr w:rsidR="009E5460" w:rsidRPr="004F1322" w14:paraId="62EDF9F8" w14:textId="77777777" w:rsidTr="00451815">
              <w:tc>
                <w:tcPr>
                  <w:tcW w:w="0" w:type="auto"/>
                </w:tcPr>
                <w:p w14:paraId="2C04DF01" w14:textId="77777777" w:rsidR="009E5460" w:rsidRPr="004F1322" w:rsidRDefault="009E5460" w:rsidP="00F923AB">
                  <w:pPr>
                    <w:jc w:val="both"/>
                  </w:pPr>
                  <w:r w:rsidRPr="004F1322">
                    <w:lastRenderedPageBreak/>
                    <w:t>Sélection du titre</w:t>
                  </w:r>
                </w:p>
              </w:tc>
              <w:tc>
                <w:tcPr>
                  <w:tcW w:w="0" w:type="auto"/>
                </w:tcPr>
                <w:p w14:paraId="51EBECF3" w14:textId="77777777" w:rsidR="009E5460" w:rsidRPr="004F1322" w:rsidRDefault="009E5460" w:rsidP="00F923AB">
                  <w:pPr>
                    <w:jc w:val="both"/>
                  </w:pPr>
                  <w:r w:rsidRPr="004F1322">
                    <w:t>Étant donné que je suis dans la liste des fichiers médias Lorsque je fais click sur un de ces fichier Alors il est souligné pour indique qu'il est sélectionné</w:t>
                  </w:r>
                </w:p>
              </w:tc>
            </w:tr>
            <w:tr w:rsidR="009E5460" w:rsidRPr="004F1322" w14:paraId="2732FB90" w14:textId="77777777" w:rsidTr="00451815">
              <w:tc>
                <w:tcPr>
                  <w:tcW w:w="0" w:type="auto"/>
                </w:tcPr>
                <w:p w14:paraId="5E9B9B2C" w14:textId="77777777" w:rsidR="009E5460" w:rsidRPr="004F1322" w:rsidRDefault="009E5460" w:rsidP="00F923AB">
                  <w:pPr>
                    <w:jc w:val="both"/>
                  </w:pPr>
                  <w:r w:rsidRPr="004F1322">
                    <w:t>Affichage des informations</w:t>
                  </w:r>
                </w:p>
              </w:tc>
              <w:tc>
                <w:tcPr>
                  <w:tcW w:w="0" w:type="auto"/>
                </w:tcPr>
                <w:p w14:paraId="129CDF66" w14:textId="77777777" w:rsidR="009E5460" w:rsidRPr="004F1322" w:rsidRDefault="009E5460" w:rsidP="00F923AB">
                  <w:pPr>
                    <w:jc w:val="both"/>
                  </w:pPr>
                  <w:r w:rsidRPr="004F1322">
                    <w:t>Étant donné que je suis dans la liste des fichiers médias Lorsque que le titre est sélectionné est je clique sur le bouton "informations" Alors il s'affiche une fenêtre avec la durée du titre et le nom de l'artiste</w:t>
                  </w:r>
                </w:p>
              </w:tc>
            </w:tr>
          </w:tbl>
          <w:p w14:paraId="69E97CEE" w14:textId="77777777" w:rsidR="009E5460" w:rsidRPr="004F1322" w:rsidRDefault="009E5460" w:rsidP="00F923AB">
            <w:pPr>
              <w:jc w:val="both"/>
            </w:pPr>
          </w:p>
        </w:tc>
      </w:tr>
      <w:bookmarkEnd w:id="29"/>
    </w:tbl>
    <w:p w14:paraId="4019DE83" w14:textId="77777777" w:rsidR="009E5460" w:rsidRPr="004F1322" w:rsidRDefault="009E5460" w:rsidP="00F923AB">
      <w:pPr>
        <w:jc w:val="both"/>
      </w:pPr>
    </w:p>
    <w:p w14:paraId="6E3ACC7F" w14:textId="64536BCF" w:rsidR="009E5460" w:rsidRPr="004F1322" w:rsidRDefault="009E5460" w:rsidP="00F923AB">
      <w:pPr>
        <w:pStyle w:val="Titre3"/>
        <w:jc w:val="both"/>
      </w:pPr>
      <w:bookmarkStart w:id="31" w:name="_Hlk184214525"/>
      <w:bookmarkStart w:id="32" w:name="_Toc188018099"/>
      <w:r w:rsidRPr="004F1322">
        <w:t>Ajout d</w:t>
      </w:r>
      <w:r w:rsidR="00B15DFD" w:rsidRPr="004F1322">
        <w:t xml:space="preserve">e ma médiathèque </w:t>
      </w:r>
      <w:r w:rsidRPr="004F1322">
        <w:t>dans le réseau de la communauté</w:t>
      </w:r>
      <w:bookmarkEnd w:id="32"/>
    </w:p>
    <w:p w14:paraId="60C419EC"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0E56D162" w14:textId="77777777" w:rsidTr="00451815">
        <w:tc>
          <w:tcPr>
            <w:tcW w:w="0" w:type="auto"/>
          </w:tcPr>
          <w:p w14:paraId="5E236141" w14:textId="2A8886E5" w:rsidR="009E5460" w:rsidRPr="004F1322" w:rsidRDefault="009E5460" w:rsidP="00F923AB">
            <w:pPr>
              <w:jc w:val="both"/>
            </w:pPr>
            <w:r w:rsidRPr="004F1322">
              <w:t xml:space="preserve">En tant qu'utilisateur Je peux ajouter </w:t>
            </w:r>
            <w:r w:rsidR="00B15DFD" w:rsidRPr="004F1322">
              <w:t>ma médiathèque</w:t>
            </w:r>
            <w:r w:rsidRPr="004F1322">
              <w:t xml:space="preserve"> dans le réseau de la communauté Afin que le reste d'utilisateur puissent l'écouter et/ou le télécharger</w:t>
            </w:r>
          </w:p>
        </w:tc>
      </w:tr>
      <w:tr w:rsidR="009E5460" w:rsidRPr="004F1322" w14:paraId="53CDC14B" w14:textId="77777777" w:rsidTr="00451815">
        <w:tc>
          <w:tcPr>
            <w:tcW w:w="0" w:type="auto"/>
          </w:tcPr>
          <w:p w14:paraId="33AB5D1E"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1831"/>
              <w:gridCol w:w="7209"/>
            </w:tblGrid>
            <w:tr w:rsidR="009E5460" w:rsidRPr="004F1322" w14:paraId="5D6FEF45" w14:textId="77777777" w:rsidTr="00451815">
              <w:tc>
                <w:tcPr>
                  <w:tcW w:w="0" w:type="auto"/>
                </w:tcPr>
                <w:p w14:paraId="50200A6F" w14:textId="77777777" w:rsidR="009E5460" w:rsidRPr="004F1322" w:rsidRDefault="009E5460" w:rsidP="00F923AB">
                  <w:pPr>
                    <w:jc w:val="both"/>
                  </w:pPr>
                  <w:r w:rsidRPr="004F1322">
                    <w:t>Ajout du titre</w:t>
                  </w:r>
                </w:p>
              </w:tc>
              <w:tc>
                <w:tcPr>
                  <w:tcW w:w="0" w:type="auto"/>
                </w:tcPr>
                <w:p w14:paraId="783D298D" w14:textId="52ABBAD5" w:rsidR="009E5460" w:rsidRPr="004F1322" w:rsidRDefault="009E5460" w:rsidP="00F923AB">
                  <w:pPr>
                    <w:jc w:val="both"/>
                  </w:pPr>
                  <w:r w:rsidRPr="004F1322">
                    <w:t>Étant donné</w:t>
                  </w:r>
                  <w:r w:rsidR="00B15DFD" w:rsidRPr="004F1322">
                    <w:t xml:space="preserve"> </w:t>
                  </w:r>
                  <w:r w:rsidRPr="004F1322">
                    <w:t>ma médiathèque est disponible sur le réseau de la communité Lorsque je sélectionne un de mes titres et que je clique sur le bouton "Ajouter à la médiathèque online" Alors le titre est chargé sur ma médiathèque du réseau</w:t>
                  </w:r>
                </w:p>
              </w:tc>
            </w:tr>
            <w:tr w:rsidR="009E5460" w:rsidRPr="004F1322" w14:paraId="77A988DA" w14:textId="77777777" w:rsidTr="00451815">
              <w:tc>
                <w:tcPr>
                  <w:tcW w:w="0" w:type="auto"/>
                </w:tcPr>
                <w:p w14:paraId="2A3B1D62" w14:textId="77777777" w:rsidR="009E5460" w:rsidRPr="004F1322" w:rsidRDefault="009E5460" w:rsidP="00F923AB">
                  <w:pPr>
                    <w:jc w:val="both"/>
                  </w:pPr>
                  <w:r w:rsidRPr="004F1322">
                    <w:t>Message d'erreur</w:t>
                  </w:r>
                </w:p>
              </w:tc>
              <w:tc>
                <w:tcPr>
                  <w:tcW w:w="0" w:type="auto"/>
                </w:tcPr>
                <w:p w14:paraId="38E300FC" w14:textId="77777777" w:rsidR="009E5460" w:rsidRPr="004F1322" w:rsidRDefault="009E5460" w:rsidP="00F923AB">
                  <w:pPr>
                    <w:jc w:val="both"/>
                  </w:pPr>
                  <w:r w:rsidRPr="004F1322">
                    <w:t xml:space="preserve">Étant donné que je tente de charger un de mes titres sur le réseau </w:t>
                  </w:r>
                  <w:proofErr w:type="gramStart"/>
                  <w:r w:rsidRPr="004F1322">
                    <w:t>Lorsque une</w:t>
                  </w:r>
                  <w:proofErr w:type="gramEnd"/>
                  <w:r w:rsidRPr="004F1322">
                    <w:t xml:space="preserve"> erreur survient lors du chargement Alors un message d'erreur s'affiche</w:t>
                  </w:r>
                </w:p>
              </w:tc>
            </w:tr>
            <w:tr w:rsidR="009E5460" w:rsidRPr="004F1322" w14:paraId="045DCEFB" w14:textId="77777777" w:rsidTr="00451815">
              <w:tc>
                <w:tcPr>
                  <w:tcW w:w="0" w:type="auto"/>
                </w:tcPr>
                <w:p w14:paraId="3DF41413" w14:textId="77777777" w:rsidR="009E5460" w:rsidRPr="004F1322" w:rsidRDefault="009E5460" w:rsidP="00F923AB">
                  <w:pPr>
                    <w:jc w:val="both"/>
                  </w:pPr>
                  <w:r w:rsidRPr="004F1322">
                    <w:t>Message d'erreur si tombe connexion</w:t>
                  </w:r>
                </w:p>
              </w:tc>
              <w:tc>
                <w:tcPr>
                  <w:tcW w:w="0" w:type="auto"/>
                </w:tcPr>
                <w:p w14:paraId="57B2E090" w14:textId="77777777" w:rsidR="009E5460" w:rsidRPr="004F1322" w:rsidRDefault="009E5460" w:rsidP="00F923AB">
                  <w:pPr>
                    <w:jc w:val="both"/>
                  </w:pPr>
                  <w:r w:rsidRPr="004F1322">
                    <w:t>Étant donné la connexion échoue Lorsque que je tente de charger un de mes titres sur le réseau Alors un message d'erreur pertinent s'affiche</w:t>
                  </w:r>
                </w:p>
              </w:tc>
            </w:tr>
          </w:tbl>
          <w:p w14:paraId="1DDA1E6B" w14:textId="77777777" w:rsidR="009E5460" w:rsidRPr="004F1322" w:rsidRDefault="009E5460" w:rsidP="00F923AB">
            <w:pPr>
              <w:jc w:val="both"/>
            </w:pPr>
          </w:p>
        </w:tc>
      </w:tr>
    </w:tbl>
    <w:p w14:paraId="177D2C98" w14:textId="77777777" w:rsidR="009E5460" w:rsidRPr="004F1322" w:rsidRDefault="009E5460" w:rsidP="00F923AB">
      <w:pPr>
        <w:jc w:val="both"/>
      </w:pPr>
    </w:p>
    <w:p w14:paraId="2AF341D0" w14:textId="212B6DB3" w:rsidR="009E5460" w:rsidRPr="004F1322" w:rsidRDefault="009E5460" w:rsidP="00F923AB">
      <w:pPr>
        <w:pStyle w:val="Titre3"/>
        <w:jc w:val="both"/>
      </w:pPr>
      <w:bookmarkStart w:id="33" w:name="_Toc188018100"/>
      <w:r w:rsidRPr="004F1322">
        <w:t>Lire un contenu depuis le réseau de la communauté</w:t>
      </w:r>
      <w:bookmarkEnd w:id="33"/>
    </w:p>
    <w:p w14:paraId="5130A207"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0363094C" w14:textId="77777777" w:rsidTr="00451815">
        <w:tc>
          <w:tcPr>
            <w:tcW w:w="0" w:type="auto"/>
          </w:tcPr>
          <w:p w14:paraId="51C4BBBC" w14:textId="77777777" w:rsidR="009E5460" w:rsidRPr="004F1322" w:rsidRDefault="009E5460" w:rsidP="00F923AB">
            <w:pPr>
              <w:jc w:val="both"/>
            </w:pPr>
            <w:r w:rsidRPr="004F1322">
              <w:t>En tant qu'utilisateur Je peux jouer un fragment du titre depuis le réseau de la communauté Afin de l'écouter</w:t>
            </w:r>
          </w:p>
        </w:tc>
      </w:tr>
      <w:tr w:rsidR="009E5460" w:rsidRPr="004F1322" w14:paraId="68DA21D9" w14:textId="77777777" w:rsidTr="00451815">
        <w:tc>
          <w:tcPr>
            <w:tcW w:w="0" w:type="auto"/>
          </w:tcPr>
          <w:p w14:paraId="09684E9A"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1366"/>
              <w:gridCol w:w="7674"/>
            </w:tblGrid>
            <w:tr w:rsidR="009E5460" w:rsidRPr="004F1322" w14:paraId="29A1D389" w14:textId="77777777" w:rsidTr="00451815">
              <w:tc>
                <w:tcPr>
                  <w:tcW w:w="0" w:type="auto"/>
                </w:tcPr>
                <w:p w14:paraId="019C20F2" w14:textId="77777777" w:rsidR="009E5460" w:rsidRPr="004F1322" w:rsidRDefault="009E5460" w:rsidP="00F923AB">
                  <w:pPr>
                    <w:jc w:val="both"/>
                  </w:pPr>
                  <w:proofErr w:type="gramStart"/>
                  <w:r w:rsidRPr="004F1322">
                    <w:t>jouer</w:t>
                  </w:r>
                  <w:proofErr w:type="gramEnd"/>
                  <w:r w:rsidRPr="004F1322">
                    <w:t xml:space="preserve"> un titre</w:t>
                  </w:r>
                </w:p>
              </w:tc>
              <w:tc>
                <w:tcPr>
                  <w:tcW w:w="0" w:type="auto"/>
                </w:tcPr>
                <w:p w14:paraId="5DA8A3D4" w14:textId="77777777" w:rsidR="009E5460" w:rsidRPr="004F1322" w:rsidRDefault="009E5460" w:rsidP="00F923AB">
                  <w:pPr>
                    <w:jc w:val="both"/>
                  </w:pPr>
                  <w:r w:rsidRPr="004F1322">
                    <w:t>Étant donné que je suis sur une médiathèque disponible dans le réseau Lorsque je sélectionne un titre et clique sur le bouton "Jouer" Alors le titre se joue</w:t>
                  </w:r>
                </w:p>
              </w:tc>
            </w:tr>
            <w:tr w:rsidR="009E5460" w:rsidRPr="004F1322" w14:paraId="1EC213DE" w14:textId="77777777" w:rsidTr="00451815">
              <w:tc>
                <w:tcPr>
                  <w:tcW w:w="0" w:type="auto"/>
                </w:tcPr>
                <w:p w14:paraId="403CF3B4" w14:textId="77777777" w:rsidR="009E5460" w:rsidRPr="004F1322" w:rsidRDefault="009E5460" w:rsidP="00F923AB">
                  <w:pPr>
                    <w:jc w:val="both"/>
                  </w:pPr>
                  <w:proofErr w:type="gramStart"/>
                  <w:r w:rsidRPr="004F1322">
                    <w:t>message</w:t>
                  </w:r>
                  <w:proofErr w:type="gramEnd"/>
                  <w:r w:rsidRPr="004F1322">
                    <w:t xml:space="preserve"> d'erreur</w:t>
                  </w:r>
                </w:p>
              </w:tc>
              <w:tc>
                <w:tcPr>
                  <w:tcW w:w="0" w:type="auto"/>
                </w:tcPr>
                <w:p w14:paraId="7D5E1E6C" w14:textId="77777777" w:rsidR="009E5460" w:rsidRPr="004F1322" w:rsidRDefault="009E5460" w:rsidP="00F923AB">
                  <w:pPr>
                    <w:jc w:val="both"/>
                  </w:pPr>
                  <w:r w:rsidRPr="004F1322">
                    <w:t>Étant donné la connexion échoue Lorsque j'essaie de jouer un titre Alors un message d'erreur pertinent s'affiche</w:t>
                  </w:r>
                </w:p>
              </w:tc>
            </w:tr>
          </w:tbl>
          <w:p w14:paraId="1680DE3A" w14:textId="77777777" w:rsidR="009E5460" w:rsidRPr="004F1322" w:rsidRDefault="009E5460" w:rsidP="00F923AB">
            <w:pPr>
              <w:jc w:val="both"/>
            </w:pPr>
          </w:p>
        </w:tc>
      </w:tr>
    </w:tbl>
    <w:p w14:paraId="13516650" w14:textId="77777777" w:rsidR="009E5460" w:rsidRPr="004F1322" w:rsidRDefault="009E5460" w:rsidP="00F923AB">
      <w:pPr>
        <w:jc w:val="both"/>
      </w:pPr>
    </w:p>
    <w:p w14:paraId="34CED4CB" w14:textId="77777777" w:rsidR="009E5460" w:rsidRPr="004F1322" w:rsidRDefault="009E5460" w:rsidP="00F923AB">
      <w:pPr>
        <w:pStyle w:val="Titre3"/>
        <w:jc w:val="both"/>
      </w:pPr>
      <w:bookmarkStart w:id="34" w:name="_Toc188018101"/>
      <w:r w:rsidRPr="004F1322">
        <w:t>Télécharger un titre depuis le réseau de la communauté</w:t>
      </w:r>
      <w:bookmarkEnd w:id="34"/>
    </w:p>
    <w:p w14:paraId="7DC63F64"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3A59D0AB" w14:textId="77777777" w:rsidTr="00451815">
        <w:tc>
          <w:tcPr>
            <w:tcW w:w="0" w:type="auto"/>
          </w:tcPr>
          <w:p w14:paraId="397AE2C1" w14:textId="77777777" w:rsidR="009E5460" w:rsidRPr="004F1322" w:rsidRDefault="009E5460" w:rsidP="00F923AB">
            <w:pPr>
              <w:jc w:val="both"/>
            </w:pPr>
            <w:r w:rsidRPr="004F1322">
              <w:t>En tant qu'utilisateur Je peux télécharger un titre depuis le réseau de la communauté Afin de l'ajouter dans mes titres locaux</w:t>
            </w:r>
          </w:p>
        </w:tc>
      </w:tr>
      <w:tr w:rsidR="009E5460" w:rsidRPr="004F1322" w14:paraId="2B5FE1C0" w14:textId="77777777" w:rsidTr="00451815">
        <w:tc>
          <w:tcPr>
            <w:tcW w:w="0" w:type="auto"/>
          </w:tcPr>
          <w:p w14:paraId="22A6FFB2"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705"/>
              <w:gridCol w:w="6335"/>
            </w:tblGrid>
            <w:tr w:rsidR="009E5460" w:rsidRPr="004F1322" w14:paraId="7D23B19F" w14:textId="77777777" w:rsidTr="00451815">
              <w:tc>
                <w:tcPr>
                  <w:tcW w:w="0" w:type="auto"/>
                </w:tcPr>
                <w:p w14:paraId="7BAC25C1" w14:textId="77777777" w:rsidR="009E5460" w:rsidRPr="004F1322" w:rsidRDefault="009E5460" w:rsidP="00F923AB">
                  <w:pPr>
                    <w:jc w:val="both"/>
                  </w:pPr>
                  <w:r w:rsidRPr="004F1322">
                    <w:t>Sélectionne du titre et tentative de téléchargement</w:t>
                  </w:r>
                </w:p>
              </w:tc>
              <w:tc>
                <w:tcPr>
                  <w:tcW w:w="0" w:type="auto"/>
                </w:tcPr>
                <w:p w14:paraId="16315201" w14:textId="77777777" w:rsidR="009E5460" w:rsidRPr="004F1322" w:rsidRDefault="009E5460" w:rsidP="00F923AB">
                  <w:pPr>
                    <w:jc w:val="both"/>
                  </w:pPr>
                  <w:r w:rsidRPr="004F1322">
                    <w:t>Étant donné que je suis sur une médiathèque disponible dans le réseau Lorsque je sélectionne un titre et clique sur le bouton "Télécharger" Alors le téléchargement démarre</w:t>
                  </w:r>
                </w:p>
              </w:tc>
            </w:tr>
            <w:tr w:rsidR="009E5460" w:rsidRPr="004F1322" w14:paraId="1CF3CBDA" w14:textId="77777777" w:rsidTr="00451815">
              <w:tc>
                <w:tcPr>
                  <w:tcW w:w="0" w:type="auto"/>
                </w:tcPr>
                <w:p w14:paraId="5D6228FB" w14:textId="77777777" w:rsidR="009E5460" w:rsidRPr="004F1322" w:rsidRDefault="009E5460" w:rsidP="00F923AB">
                  <w:pPr>
                    <w:jc w:val="both"/>
                  </w:pPr>
                  <w:r w:rsidRPr="004F1322">
                    <w:t>Message de réussite</w:t>
                  </w:r>
                </w:p>
              </w:tc>
              <w:tc>
                <w:tcPr>
                  <w:tcW w:w="0" w:type="auto"/>
                </w:tcPr>
                <w:p w14:paraId="19CB07B8" w14:textId="77777777" w:rsidR="009E5460" w:rsidRPr="004F1322" w:rsidRDefault="009E5460" w:rsidP="00F923AB">
                  <w:pPr>
                    <w:jc w:val="both"/>
                  </w:pPr>
                  <w:r w:rsidRPr="004F1322">
                    <w:t>Étant donné que je lancé un téléchargement d'un titre Lorsque le titre s'est téléchargé Alors un message de confirmation de téléchargement s'affiche</w:t>
                  </w:r>
                </w:p>
              </w:tc>
            </w:tr>
            <w:tr w:rsidR="009E5460" w:rsidRPr="004F1322" w14:paraId="504B8366" w14:textId="77777777" w:rsidTr="00451815">
              <w:tc>
                <w:tcPr>
                  <w:tcW w:w="0" w:type="auto"/>
                </w:tcPr>
                <w:p w14:paraId="4FE031E7" w14:textId="77777777" w:rsidR="009E5460" w:rsidRPr="004F1322" w:rsidRDefault="009E5460" w:rsidP="00F923AB">
                  <w:pPr>
                    <w:jc w:val="both"/>
                  </w:pPr>
                  <w:r w:rsidRPr="004F1322">
                    <w:t>Message d'erreur</w:t>
                  </w:r>
                </w:p>
              </w:tc>
              <w:tc>
                <w:tcPr>
                  <w:tcW w:w="0" w:type="auto"/>
                </w:tcPr>
                <w:p w14:paraId="66E73E3C" w14:textId="77777777" w:rsidR="009E5460" w:rsidRPr="004F1322" w:rsidRDefault="009E5460" w:rsidP="00F923AB">
                  <w:pPr>
                    <w:jc w:val="both"/>
                  </w:pPr>
                  <w:r w:rsidRPr="004F1322">
                    <w:t>Étant donné que je lancé un téléchargement d'un titre Lorsque le titre ne peut pas être téléchargé Alors un message d'erreur pertinent s'affiche</w:t>
                  </w:r>
                </w:p>
              </w:tc>
            </w:tr>
          </w:tbl>
          <w:p w14:paraId="7BFCC6B4" w14:textId="77777777" w:rsidR="009E5460" w:rsidRPr="004F1322" w:rsidRDefault="009E5460" w:rsidP="00F923AB">
            <w:pPr>
              <w:jc w:val="both"/>
            </w:pPr>
          </w:p>
        </w:tc>
      </w:tr>
    </w:tbl>
    <w:p w14:paraId="18644E0E" w14:textId="77777777" w:rsidR="009E5460" w:rsidRPr="004F1322" w:rsidRDefault="009E5460" w:rsidP="00F923AB">
      <w:pPr>
        <w:jc w:val="both"/>
      </w:pPr>
    </w:p>
    <w:p w14:paraId="5B13379D" w14:textId="77777777" w:rsidR="009E5460" w:rsidRPr="004F1322" w:rsidRDefault="009E5460" w:rsidP="00F923AB">
      <w:pPr>
        <w:pStyle w:val="Titre3"/>
        <w:jc w:val="both"/>
      </w:pPr>
      <w:bookmarkStart w:id="35" w:name="_Toc188018102"/>
      <w:r w:rsidRPr="004F1322">
        <w:t>Mettre à jour la bibliothèque du réseau de la communauté</w:t>
      </w:r>
      <w:bookmarkEnd w:id="35"/>
    </w:p>
    <w:p w14:paraId="0B497BA6"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6C017163" w14:textId="77777777" w:rsidTr="00451815">
        <w:tc>
          <w:tcPr>
            <w:tcW w:w="0" w:type="auto"/>
          </w:tcPr>
          <w:p w14:paraId="1D193B37" w14:textId="77777777" w:rsidR="009E5460" w:rsidRPr="004F1322" w:rsidRDefault="009E5460" w:rsidP="00F923AB">
            <w:pPr>
              <w:jc w:val="both"/>
            </w:pPr>
            <w:r w:rsidRPr="004F1322">
              <w:t>En tant qu'utilisateur Je peux mettre à jour la bibliothèque du réseau de la communauté Afin d'observer les derniers titres ajoutés lorsque j'étais dans la bibliothèque</w:t>
            </w:r>
          </w:p>
        </w:tc>
      </w:tr>
      <w:tr w:rsidR="009E5460" w:rsidRPr="004F1322" w14:paraId="77CE90D1" w14:textId="77777777" w:rsidTr="00451815">
        <w:tc>
          <w:tcPr>
            <w:tcW w:w="0" w:type="auto"/>
          </w:tcPr>
          <w:p w14:paraId="0E67DCF4"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291"/>
              <w:gridCol w:w="6749"/>
            </w:tblGrid>
            <w:tr w:rsidR="009E5460" w:rsidRPr="004F1322" w14:paraId="7661429B" w14:textId="77777777" w:rsidTr="00451815">
              <w:tc>
                <w:tcPr>
                  <w:tcW w:w="0" w:type="auto"/>
                </w:tcPr>
                <w:p w14:paraId="41942507" w14:textId="77777777" w:rsidR="009E5460" w:rsidRPr="004F1322" w:rsidRDefault="009E5460" w:rsidP="00F923AB">
                  <w:pPr>
                    <w:jc w:val="both"/>
                  </w:pPr>
                  <w:r w:rsidRPr="004F1322">
                    <w:t>Mettre à jour la médiathèque sur le réseau</w:t>
                  </w:r>
                </w:p>
              </w:tc>
              <w:tc>
                <w:tcPr>
                  <w:tcW w:w="0" w:type="auto"/>
                </w:tcPr>
                <w:p w14:paraId="6B5D53B5" w14:textId="77777777" w:rsidR="009E5460" w:rsidRPr="004F1322" w:rsidRDefault="009E5460" w:rsidP="00F923AB">
                  <w:pPr>
                    <w:jc w:val="both"/>
                  </w:pPr>
                  <w:r w:rsidRPr="004F1322">
                    <w:t>Étant donné que je souhaite mettre à jour les titres de ma médiathèque qui est sur le réseau Lorsque je clique sur le bouton "Mettre à jour médiathèque online" Alors les titres seront mis à jour</w:t>
                  </w:r>
                </w:p>
              </w:tc>
            </w:tr>
            <w:tr w:rsidR="009E5460" w:rsidRPr="004F1322" w14:paraId="4C712463" w14:textId="77777777" w:rsidTr="00451815">
              <w:tc>
                <w:tcPr>
                  <w:tcW w:w="0" w:type="auto"/>
                </w:tcPr>
                <w:p w14:paraId="0C453E41" w14:textId="77777777" w:rsidR="009E5460" w:rsidRPr="004F1322" w:rsidRDefault="009E5460" w:rsidP="00F923AB">
                  <w:pPr>
                    <w:jc w:val="both"/>
                  </w:pPr>
                  <w:r w:rsidRPr="004F1322">
                    <w:t>Échoue de connexion</w:t>
                  </w:r>
                </w:p>
              </w:tc>
              <w:tc>
                <w:tcPr>
                  <w:tcW w:w="0" w:type="auto"/>
                </w:tcPr>
                <w:p w14:paraId="57720686" w14:textId="77777777" w:rsidR="009E5460" w:rsidRPr="004F1322" w:rsidRDefault="009E5460" w:rsidP="00F923AB">
                  <w:pPr>
                    <w:jc w:val="both"/>
                  </w:pPr>
                  <w:r w:rsidRPr="004F1322">
                    <w:t>Étant donné je clique sur le bouton "Mettre à jour médiathèque online" Lorsque la connexion échoue Alors un message d'erreur pertinent sera affiché</w:t>
                  </w:r>
                </w:p>
              </w:tc>
            </w:tr>
          </w:tbl>
          <w:p w14:paraId="2B8DBE69" w14:textId="77777777" w:rsidR="009E5460" w:rsidRPr="004F1322" w:rsidRDefault="009E5460" w:rsidP="00F923AB">
            <w:pPr>
              <w:jc w:val="both"/>
            </w:pPr>
          </w:p>
        </w:tc>
      </w:tr>
    </w:tbl>
    <w:p w14:paraId="4A96977D" w14:textId="77777777" w:rsidR="009E5460" w:rsidRPr="004F1322" w:rsidRDefault="009E5460" w:rsidP="00F923AB">
      <w:pPr>
        <w:jc w:val="both"/>
      </w:pPr>
    </w:p>
    <w:p w14:paraId="0E3E701A" w14:textId="77777777" w:rsidR="009E5460" w:rsidRPr="004F1322" w:rsidRDefault="009E5460" w:rsidP="00F923AB">
      <w:pPr>
        <w:pStyle w:val="Titre3"/>
        <w:jc w:val="both"/>
      </w:pPr>
      <w:bookmarkStart w:id="36" w:name="_Toc188018103"/>
      <w:r w:rsidRPr="004F1322">
        <w:t>Connexion au réseau de la communauté</w:t>
      </w:r>
      <w:bookmarkEnd w:id="36"/>
    </w:p>
    <w:p w14:paraId="0C5F592F" w14:textId="77777777" w:rsidR="009E5460" w:rsidRPr="004F1322" w:rsidRDefault="009E5460" w:rsidP="00F923AB">
      <w:pPr>
        <w:jc w:val="both"/>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9E5460" w:rsidRPr="004F1322" w14:paraId="633ECC71" w14:textId="77777777" w:rsidTr="00451815">
        <w:tc>
          <w:tcPr>
            <w:tcW w:w="0" w:type="auto"/>
          </w:tcPr>
          <w:p w14:paraId="40ED1B58" w14:textId="77777777" w:rsidR="009E5460" w:rsidRPr="004F1322" w:rsidRDefault="009E5460" w:rsidP="00F923AB">
            <w:pPr>
              <w:jc w:val="both"/>
            </w:pPr>
            <w:r w:rsidRPr="004F1322">
              <w:t>En tant qu'utilisateur Je peux me connecter au réseau de la communauté Afin de visualiser les titres disponibles dans la bibliothèque communautaire</w:t>
            </w:r>
          </w:p>
        </w:tc>
      </w:tr>
      <w:tr w:rsidR="009E5460" w:rsidRPr="004F1322" w14:paraId="415D7501" w14:textId="77777777" w:rsidTr="00451815">
        <w:tc>
          <w:tcPr>
            <w:tcW w:w="0" w:type="auto"/>
          </w:tcPr>
          <w:p w14:paraId="7B360435" w14:textId="77777777" w:rsidR="009E5460" w:rsidRPr="004F1322" w:rsidRDefault="009E5460" w:rsidP="00F923AB">
            <w:pPr>
              <w:jc w:val="both"/>
            </w:pPr>
            <w:r w:rsidRPr="004F1322">
              <w:t xml:space="preserve">Tests </w:t>
            </w:r>
            <w:proofErr w:type="gramStart"/>
            <w:r w:rsidRPr="004F1322">
              <w:t>d'acceptance:</w:t>
            </w:r>
            <w:proofErr w:type="gramEnd"/>
            <w:r w:rsidRPr="004F1322">
              <w:t xml:space="preserve"> </w:t>
            </w:r>
          </w:p>
          <w:tbl>
            <w:tblPr>
              <w:tblW w:w="100" w:type="auto"/>
              <w:tblCellMar>
                <w:left w:w="10" w:type="dxa"/>
                <w:right w:w="10" w:type="dxa"/>
              </w:tblCellMar>
              <w:tblLook w:val="04A0" w:firstRow="1" w:lastRow="0" w:firstColumn="1" w:lastColumn="0" w:noHBand="0" w:noVBand="1"/>
            </w:tblPr>
            <w:tblGrid>
              <w:gridCol w:w="2431"/>
              <w:gridCol w:w="6609"/>
            </w:tblGrid>
            <w:tr w:rsidR="009E5460" w:rsidRPr="004F1322" w14:paraId="1393C8D0" w14:textId="77777777" w:rsidTr="00451815">
              <w:tc>
                <w:tcPr>
                  <w:tcW w:w="0" w:type="auto"/>
                </w:tcPr>
                <w:p w14:paraId="624C5A71" w14:textId="77777777" w:rsidR="009E5460" w:rsidRPr="004F1322" w:rsidRDefault="009E5460" w:rsidP="00F923AB">
                  <w:pPr>
                    <w:jc w:val="both"/>
                  </w:pPr>
                  <w:r w:rsidRPr="004F1322">
                    <w:t>Connexion au réseau de la communauté</w:t>
                  </w:r>
                </w:p>
              </w:tc>
              <w:tc>
                <w:tcPr>
                  <w:tcW w:w="0" w:type="auto"/>
                </w:tcPr>
                <w:p w14:paraId="26367E30" w14:textId="77777777" w:rsidR="009E5460" w:rsidRPr="004F1322" w:rsidRDefault="009E5460" w:rsidP="00F923AB">
                  <w:pPr>
                    <w:jc w:val="both"/>
                  </w:pPr>
                  <w:r w:rsidRPr="004F1322">
                    <w:t>Étant donné que je suis sur l'accueil Lorsque je clique sur le bouton "Communauté</w:t>
                  </w:r>
                  <w:proofErr w:type="gramStart"/>
                  <w:r w:rsidRPr="004F1322">
                    <w:t>"  Alors</w:t>
                  </w:r>
                  <w:proofErr w:type="gramEnd"/>
                  <w:r w:rsidRPr="004F1322">
                    <w:t xml:space="preserve"> la connexion est démarré</w:t>
                  </w:r>
                </w:p>
              </w:tc>
            </w:tr>
            <w:tr w:rsidR="009E5460" w:rsidRPr="004F1322" w14:paraId="10656314" w14:textId="77777777" w:rsidTr="00451815">
              <w:tc>
                <w:tcPr>
                  <w:tcW w:w="0" w:type="auto"/>
                </w:tcPr>
                <w:p w14:paraId="278B9115" w14:textId="77777777" w:rsidR="009E5460" w:rsidRPr="004F1322" w:rsidRDefault="009E5460" w:rsidP="00F923AB">
                  <w:pPr>
                    <w:jc w:val="both"/>
                  </w:pPr>
                  <w:r w:rsidRPr="004F1322">
                    <w:t>Message d'erreur</w:t>
                  </w:r>
                </w:p>
              </w:tc>
              <w:tc>
                <w:tcPr>
                  <w:tcW w:w="0" w:type="auto"/>
                </w:tcPr>
                <w:p w14:paraId="30498AFA" w14:textId="77777777" w:rsidR="009E5460" w:rsidRPr="004F1322" w:rsidRDefault="009E5460" w:rsidP="00F923AB">
                  <w:pPr>
                    <w:jc w:val="both"/>
                  </w:pPr>
                  <w:r w:rsidRPr="004F1322">
                    <w:t>Étant donné que j'ai cliqué sur le bouton "Communauté" Lorsque la connexion échoue Alors un message d'erreur est affiché</w:t>
                  </w:r>
                </w:p>
              </w:tc>
            </w:tr>
            <w:tr w:rsidR="009E5460" w:rsidRPr="004F1322" w14:paraId="290656BA" w14:textId="77777777" w:rsidTr="00451815">
              <w:tc>
                <w:tcPr>
                  <w:tcW w:w="0" w:type="auto"/>
                </w:tcPr>
                <w:p w14:paraId="1C96A9F8" w14:textId="77777777" w:rsidR="009E5460" w:rsidRPr="004F1322" w:rsidRDefault="009E5460" w:rsidP="00F923AB">
                  <w:pPr>
                    <w:jc w:val="both"/>
                  </w:pPr>
                  <w:r w:rsidRPr="004F1322">
                    <w:t>Retour sur l'accueil en cas d'erreur</w:t>
                  </w:r>
                </w:p>
              </w:tc>
              <w:tc>
                <w:tcPr>
                  <w:tcW w:w="0" w:type="auto"/>
                </w:tcPr>
                <w:p w14:paraId="5B034F4E" w14:textId="77777777" w:rsidR="009E5460" w:rsidRPr="004F1322" w:rsidRDefault="009E5460" w:rsidP="00F923AB">
                  <w:pPr>
                    <w:jc w:val="both"/>
                  </w:pPr>
                  <w:r w:rsidRPr="004F1322">
                    <w:t>Étant donné la connexion a échoué Lorsque le message d’erreur est fermé Alors je retourne sur l'accueil de l'application</w:t>
                  </w:r>
                </w:p>
              </w:tc>
            </w:tr>
            <w:tr w:rsidR="009E5460" w:rsidRPr="004F1322" w14:paraId="6FD56AC5" w14:textId="77777777" w:rsidTr="00451815">
              <w:tc>
                <w:tcPr>
                  <w:tcW w:w="0" w:type="auto"/>
                </w:tcPr>
                <w:p w14:paraId="7339ECEB" w14:textId="77777777" w:rsidR="009E5460" w:rsidRPr="004F1322" w:rsidRDefault="009E5460" w:rsidP="00F923AB">
                  <w:pPr>
                    <w:jc w:val="both"/>
                  </w:pPr>
                  <w:r w:rsidRPr="004F1322">
                    <w:t>Connexion réussie</w:t>
                  </w:r>
                </w:p>
              </w:tc>
              <w:tc>
                <w:tcPr>
                  <w:tcW w:w="0" w:type="auto"/>
                </w:tcPr>
                <w:p w14:paraId="1042DAED" w14:textId="77777777" w:rsidR="009E5460" w:rsidRPr="004F1322" w:rsidRDefault="009E5460" w:rsidP="00F923AB">
                  <w:pPr>
                    <w:jc w:val="both"/>
                  </w:pPr>
                  <w:r w:rsidRPr="004F1322">
                    <w:t>Étant donné que j'ai cliqué sur le bouton "Communauté" Lorsque la connexion réussie Alors la fenêtre "Médiathèques de la communauté" est affichée</w:t>
                  </w:r>
                </w:p>
              </w:tc>
            </w:tr>
            <w:tr w:rsidR="009E5460" w:rsidRPr="004F1322" w14:paraId="5CC6E675" w14:textId="77777777" w:rsidTr="00451815">
              <w:tc>
                <w:tcPr>
                  <w:tcW w:w="0" w:type="auto"/>
                </w:tcPr>
                <w:p w14:paraId="696DFC01" w14:textId="77777777" w:rsidR="009E5460" w:rsidRPr="004F1322" w:rsidRDefault="009E5460" w:rsidP="00F923AB">
                  <w:pPr>
                    <w:jc w:val="both"/>
                  </w:pPr>
                  <w:r w:rsidRPr="004F1322">
                    <w:t>Connexion au réseau de la communauté</w:t>
                  </w:r>
                </w:p>
              </w:tc>
              <w:tc>
                <w:tcPr>
                  <w:tcW w:w="0" w:type="auto"/>
                </w:tcPr>
                <w:p w14:paraId="3B6996B1" w14:textId="77777777" w:rsidR="009E5460" w:rsidRPr="004F1322" w:rsidRDefault="009E5460" w:rsidP="00F923AB">
                  <w:pPr>
                    <w:jc w:val="both"/>
                  </w:pPr>
                  <w:r w:rsidRPr="004F1322">
                    <w:t>Étant donné que je suis sur l'accueil Lorsque je clique sur le bouton "Communauté</w:t>
                  </w:r>
                  <w:proofErr w:type="gramStart"/>
                  <w:r w:rsidRPr="004F1322">
                    <w:t>"  Alors</w:t>
                  </w:r>
                  <w:proofErr w:type="gramEnd"/>
                  <w:r w:rsidRPr="004F1322">
                    <w:t xml:space="preserve"> la connexion est démarré</w:t>
                  </w:r>
                </w:p>
              </w:tc>
            </w:tr>
          </w:tbl>
          <w:p w14:paraId="5583EE65" w14:textId="77777777" w:rsidR="009E5460" w:rsidRPr="004F1322" w:rsidRDefault="009E5460" w:rsidP="00F923AB">
            <w:pPr>
              <w:jc w:val="both"/>
            </w:pPr>
          </w:p>
        </w:tc>
      </w:tr>
    </w:tbl>
    <w:p w14:paraId="395E78D0" w14:textId="77777777" w:rsidR="009E5460" w:rsidRPr="004F1322" w:rsidRDefault="009E5460" w:rsidP="00F923AB">
      <w:pPr>
        <w:jc w:val="both"/>
      </w:pPr>
    </w:p>
    <w:p w14:paraId="2A4B3C0A" w14:textId="77777777" w:rsidR="00874579" w:rsidRPr="004F1322" w:rsidRDefault="00874579" w:rsidP="00F923AB">
      <w:pPr>
        <w:pStyle w:val="Titre3"/>
        <w:jc w:val="both"/>
        <w:rPr>
          <w:rFonts w:ascii="Calibri" w:hAnsi="Calibri"/>
          <w:lang w:val="fr-CH" w:eastAsia="fr-CH"/>
        </w:rPr>
      </w:pPr>
      <w:bookmarkStart w:id="37" w:name="_Toc188018104"/>
      <w:bookmarkEnd w:id="31"/>
      <w:r w:rsidRPr="004F1322">
        <w:t>Changer la disponibilité de ma médiathèque sur le réseau</w:t>
      </w:r>
      <w:bookmarkEnd w:id="37"/>
    </w:p>
    <w:p w14:paraId="234B1AE9" w14:textId="0723CDC0" w:rsidR="00874579" w:rsidRPr="004F1322" w:rsidRDefault="00874579" w:rsidP="00F923A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874579" w:rsidRPr="004F1322" w14:paraId="1BFDFB4C" w14:textId="77777777" w:rsidTr="00874579">
        <w:tc>
          <w:tcPr>
            <w:tcW w:w="0" w:type="auto"/>
            <w:tcBorders>
              <w:top w:val="single" w:sz="4" w:space="0" w:color="auto"/>
              <w:left w:val="single" w:sz="4" w:space="0" w:color="auto"/>
              <w:bottom w:val="single" w:sz="4" w:space="0" w:color="auto"/>
              <w:right w:val="single" w:sz="4" w:space="0" w:color="auto"/>
            </w:tcBorders>
            <w:hideMark/>
          </w:tcPr>
          <w:p w14:paraId="135416DE" w14:textId="77777777" w:rsidR="00874579" w:rsidRPr="004F1322" w:rsidRDefault="00874579" w:rsidP="00F923AB">
            <w:pPr>
              <w:jc w:val="both"/>
            </w:pPr>
            <w:r w:rsidRPr="004F1322">
              <w:t>En tant qu'utilisateur Je peux annoncer ma médiathèque disponible Afin que les autres utilisateurs aient accès à mes titres</w:t>
            </w:r>
          </w:p>
        </w:tc>
      </w:tr>
      <w:tr w:rsidR="00874579" w:rsidRPr="004F1322" w14:paraId="432EEE57" w14:textId="77777777" w:rsidTr="00874579">
        <w:tc>
          <w:tcPr>
            <w:tcW w:w="0" w:type="auto"/>
            <w:tcBorders>
              <w:top w:val="single" w:sz="4" w:space="0" w:color="auto"/>
              <w:left w:val="single" w:sz="4" w:space="0" w:color="auto"/>
              <w:bottom w:val="single" w:sz="4" w:space="0" w:color="auto"/>
              <w:right w:val="single" w:sz="4" w:space="0" w:color="auto"/>
            </w:tcBorders>
            <w:hideMark/>
          </w:tcPr>
          <w:p w14:paraId="799E525F" w14:textId="77777777" w:rsidR="00874579" w:rsidRPr="004F1322" w:rsidRDefault="00874579" w:rsidP="00F923AB">
            <w:pPr>
              <w:jc w:val="both"/>
            </w:pPr>
            <w:r w:rsidRPr="004F1322">
              <w:t xml:space="preserve">Tests </w:t>
            </w:r>
            <w:proofErr w:type="gramStart"/>
            <w:r w:rsidRPr="004F1322">
              <w:t>d'acceptance:</w:t>
            </w:r>
            <w:proofErr w:type="gramEnd"/>
            <w:r w:rsidRPr="004F1322">
              <w:t xml:space="preserve"> </w:t>
            </w:r>
          </w:p>
          <w:tbl>
            <w:tblPr>
              <w:tblW w:w="0" w:type="auto"/>
              <w:tblCellMar>
                <w:left w:w="10" w:type="dxa"/>
                <w:right w:w="10" w:type="dxa"/>
              </w:tblCellMar>
              <w:tblLook w:val="04A0" w:firstRow="1" w:lastRow="0" w:firstColumn="1" w:lastColumn="0" w:noHBand="0" w:noVBand="1"/>
            </w:tblPr>
            <w:tblGrid>
              <w:gridCol w:w="2631"/>
              <w:gridCol w:w="6409"/>
            </w:tblGrid>
            <w:tr w:rsidR="00874579" w:rsidRPr="004F1322" w14:paraId="4610EB06" w14:textId="77777777">
              <w:tc>
                <w:tcPr>
                  <w:tcW w:w="0" w:type="auto"/>
                  <w:hideMark/>
                </w:tcPr>
                <w:p w14:paraId="49CAF674" w14:textId="77777777" w:rsidR="00874579" w:rsidRPr="004F1322" w:rsidRDefault="00874579" w:rsidP="00F923AB">
                  <w:pPr>
                    <w:jc w:val="both"/>
                  </w:pPr>
                  <w:r w:rsidRPr="004F1322">
                    <w:t>Activer la disponibilité de ma médiathèque dans le réseau</w:t>
                  </w:r>
                </w:p>
              </w:tc>
              <w:tc>
                <w:tcPr>
                  <w:tcW w:w="0" w:type="auto"/>
                  <w:hideMark/>
                </w:tcPr>
                <w:p w14:paraId="0A5DA85F" w14:textId="57832D02" w:rsidR="00874579" w:rsidRPr="004F1322" w:rsidRDefault="00874579" w:rsidP="00F923AB">
                  <w:pPr>
                    <w:jc w:val="both"/>
                  </w:pPr>
                  <w:r w:rsidRPr="004F1322">
                    <w:t>Étant donné que je souhaite que ma médiathèque soit disponible Lorsque je clique sur le bouton "Disponible sur le réseau" Alors ma médiathèque est disponible pour les utilisateurs du réseau</w:t>
                  </w:r>
                </w:p>
              </w:tc>
            </w:tr>
            <w:tr w:rsidR="00874579" w:rsidRPr="004F1322" w14:paraId="7D348876" w14:textId="77777777">
              <w:tc>
                <w:tcPr>
                  <w:tcW w:w="0" w:type="auto"/>
                  <w:hideMark/>
                </w:tcPr>
                <w:p w14:paraId="12152CF5" w14:textId="77777777" w:rsidR="00874579" w:rsidRPr="004F1322" w:rsidRDefault="00874579" w:rsidP="00F923AB">
                  <w:pPr>
                    <w:jc w:val="both"/>
                  </w:pPr>
                  <w:r w:rsidRPr="004F1322">
                    <w:t>Désactiver la disponibilité de la médiathèque dans le réseau</w:t>
                  </w:r>
                </w:p>
              </w:tc>
              <w:tc>
                <w:tcPr>
                  <w:tcW w:w="0" w:type="auto"/>
                  <w:hideMark/>
                </w:tcPr>
                <w:p w14:paraId="516A7C6F" w14:textId="06E3CB66" w:rsidR="00874579" w:rsidRPr="004F1322" w:rsidRDefault="00874579" w:rsidP="00F923AB">
                  <w:pPr>
                    <w:jc w:val="both"/>
                  </w:pPr>
                  <w:r w:rsidRPr="004F1322">
                    <w:t>Étant donné que je ne souhaite plus que ma médiathèque soit disponible Lorsque je clique sur le bouton "Indisponible dans le réseau" Alors ma médiathèque ne sera plus disponible ni visible dans le réseau</w:t>
                  </w:r>
                </w:p>
              </w:tc>
            </w:tr>
            <w:tr w:rsidR="00874579" w:rsidRPr="004F1322" w14:paraId="1269B4FA" w14:textId="77777777">
              <w:tc>
                <w:tcPr>
                  <w:tcW w:w="0" w:type="auto"/>
                  <w:hideMark/>
                </w:tcPr>
                <w:p w14:paraId="63640469" w14:textId="77777777" w:rsidR="00874579" w:rsidRPr="004F1322" w:rsidRDefault="00874579" w:rsidP="00F923AB">
                  <w:pPr>
                    <w:jc w:val="both"/>
                  </w:pPr>
                  <w:r w:rsidRPr="004F1322">
                    <w:lastRenderedPageBreak/>
                    <w:t>Affichage de ma médiathèque</w:t>
                  </w:r>
                </w:p>
              </w:tc>
              <w:tc>
                <w:tcPr>
                  <w:tcW w:w="0" w:type="auto"/>
                  <w:hideMark/>
                </w:tcPr>
                <w:p w14:paraId="0F0A1F91" w14:textId="272519CE" w:rsidR="00874579" w:rsidRPr="004F1322" w:rsidRDefault="00874579" w:rsidP="00F923AB">
                  <w:pPr>
                    <w:jc w:val="both"/>
                  </w:pPr>
                  <w:r w:rsidRPr="004F1322">
                    <w:t>Étant donné que ma médiathèque est disponible Lorsque j'ai cliqué "Disponible sur le réseau" Alors ma médiathèque sera visible dans la bibliothèque du réseau</w:t>
                  </w:r>
                </w:p>
              </w:tc>
            </w:tr>
            <w:tr w:rsidR="00874579" w:rsidRPr="004F1322" w14:paraId="43FD23B4" w14:textId="77777777">
              <w:tc>
                <w:tcPr>
                  <w:tcW w:w="0" w:type="auto"/>
                  <w:hideMark/>
                </w:tcPr>
                <w:p w14:paraId="7C50903E" w14:textId="77777777" w:rsidR="00874579" w:rsidRPr="004F1322" w:rsidRDefault="00874579" w:rsidP="00F923AB">
                  <w:pPr>
                    <w:jc w:val="both"/>
                  </w:pPr>
                  <w:r w:rsidRPr="004F1322">
                    <w:t>Pas d'affichage de ma médiathèque</w:t>
                  </w:r>
                </w:p>
              </w:tc>
              <w:tc>
                <w:tcPr>
                  <w:tcW w:w="0" w:type="auto"/>
                  <w:hideMark/>
                </w:tcPr>
                <w:p w14:paraId="39BA87EB" w14:textId="38DAF1FA" w:rsidR="00874579" w:rsidRPr="004F1322" w:rsidRDefault="00874579" w:rsidP="00F923AB">
                  <w:pPr>
                    <w:jc w:val="both"/>
                  </w:pPr>
                  <w:r w:rsidRPr="004F1322">
                    <w:t>Étant donné que ma médiathèque n'est plus disponible Lorsque sur le bouton "Indisponible dans le réseau" Alors ma médiathèque ne sera plus visible dans la bibliothèque du réseau</w:t>
                  </w:r>
                </w:p>
              </w:tc>
            </w:tr>
          </w:tbl>
          <w:p w14:paraId="614F885B" w14:textId="77777777" w:rsidR="00874579" w:rsidRPr="004F1322" w:rsidRDefault="00874579" w:rsidP="00F923AB">
            <w:pPr>
              <w:jc w:val="both"/>
              <w:rPr>
                <w:rFonts w:ascii="Calibri" w:eastAsia="Calibri" w:hAnsi="Calibri" w:cs="Calibri"/>
              </w:rPr>
            </w:pPr>
          </w:p>
        </w:tc>
      </w:tr>
    </w:tbl>
    <w:p w14:paraId="51A88999" w14:textId="77777777" w:rsidR="009E5460" w:rsidRPr="004F1322" w:rsidRDefault="009E5460" w:rsidP="00F923AB">
      <w:pPr>
        <w:jc w:val="both"/>
      </w:pPr>
    </w:p>
    <w:p w14:paraId="134E4E51" w14:textId="77777777" w:rsidR="00E61C5D" w:rsidRPr="004F1322" w:rsidRDefault="00E61C5D" w:rsidP="00F923AB">
      <w:pPr>
        <w:pStyle w:val="Titre3"/>
        <w:jc w:val="both"/>
        <w:rPr>
          <w:rFonts w:ascii="Calibri" w:hAnsi="Calibri"/>
          <w:lang w:val="fr-CH" w:eastAsia="fr-CH"/>
        </w:rPr>
      </w:pPr>
      <w:bookmarkStart w:id="38" w:name="_Toc188018105"/>
      <w:r w:rsidRPr="004F1322">
        <w:t>Affichage des titres d'une médiathèque</w:t>
      </w:r>
      <w:bookmarkEnd w:id="38"/>
    </w:p>
    <w:p w14:paraId="3E1F3C1D" w14:textId="0909D192" w:rsidR="00E61C5D" w:rsidRPr="004F1322" w:rsidRDefault="00E61C5D" w:rsidP="00F923A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E61C5D" w:rsidRPr="004F1322" w14:paraId="15A4510D" w14:textId="77777777" w:rsidTr="00E61C5D">
        <w:tc>
          <w:tcPr>
            <w:tcW w:w="0" w:type="auto"/>
            <w:tcBorders>
              <w:top w:val="single" w:sz="4" w:space="0" w:color="auto"/>
              <w:left w:val="single" w:sz="4" w:space="0" w:color="auto"/>
              <w:bottom w:val="single" w:sz="4" w:space="0" w:color="auto"/>
              <w:right w:val="single" w:sz="4" w:space="0" w:color="auto"/>
            </w:tcBorders>
            <w:hideMark/>
          </w:tcPr>
          <w:p w14:paraId="4F51F156" w14:textId="77777777" w:rsidR="00E61C5D" w:rsidRPr="004F1322" w:rsidRDefault="00E61C5D" w:rsidP="00F923AB">
            <w:pPr>
              <w:jc w:val="both"/>
            </w:pPr>
            <w:r w:rsidRPr="004F1322">
              <w:t>En tant qu'utilisateur Je peux observer des titres d'une médiathèque Afin d'avoir une vue de son contenu</w:t>
            </w:r>
          </w:p>
        </w:tc>
      </w:tr>
      <w:tr w:rsidR="00E61C5D" w:rsidRPr="004F1322" w14:paraId="348222A9" w14:textId="77777777" w:rsidTr="00E61C5D">
        <w:tc>
          <w:tcPr>
            <w:tcW w:w="0" w:type="auto"/>
            <w:tcBorders>
              <w:top w:val="single" w:sz="4" w:space="0" w:color="auto"/>
              <w:left w:val="single" w:sz="4" w:space="0" w:color="auto"/>
              <w:bottom w:val="single" w:sz="4" w:space="0" w:color="auto"/>
              <w:right w:val="single" w:sz="4" w:space="0" w:color="auto"/>
            </w:tcBorders>
            <w:hideMark/>
          </w:tcPr>
          <w:p w14:paraId="5BC62D46" w14:textId="77777777" w:rsidR="00E61C5D" w:rsidRPr="004F1322" w:rsidRDefault="00E61C5D" w:rsidP="00F923AB">
            <w:pPr>
              <w:jc w:val="both"/>
            </w:pPr>
            <w:r w:rsidRPr="004F1322">
              <w:t xml:space="preserve">Tests </w:t>
            </w:r>
            <w:proofErr w:type="gramStart"/>
            <w:r w:rsidRPr="004F1322">
              <w:t>d'acceptance:</w:t>
            </w:r>
            <w:proofErr w:type="gramEnd"/>
            <w:r w:rsidRPr="004F1322">
              <w:t xml:space="preserve"> </w:t>
            </w:r>
          </w:p>
          <w:tbl>
            <w:tblPr>
              <w:tblW w:w="0" w:type="auto"/>
              <w:tblCellMar>
                <w:left w:w="10" w:type="dxa"/>
                <w:right w:w="10" w:type="dxa"/>
              </w:tblCellMar>
              <w:tblLook w:val="04A0" w:firstRow="1" w:lastRow="0" w:firstColumn="1" w:lastColumn="0" w:noHBand="0" w:noVBand="1"/>
            </w:tblPr>
            <w:tblGrid>
              <w:gridCol w:w="2209"/>
              <w:gridCol w:w="6831"/>
            </w:tblGrid>
            <w:tr w:rsidR="00E61C5D" w:rsidRPr="004F1322" w14:paraId="12D17A29" w14:textId="77777777">
              <w:tc>
                <w:tcPr>
                  <w:tcW w:w="0" w:type="auto"/>
                  <w:hideMark/>
                </w:tcPr>
                <w:p w14:paraId="5CC3B031" w14:textId="77777777" w:rsidR="00E61C5D" w:rsidRPr="004F1322" w:rsidRDefault="00E61C5D" w:rsidP="00F923AB">
                  <w:pPr>
                    <w:jc w:val="both"/>
                  </w:pPr>
                  <w:r w:rsidRPr="004F1322">
                    <w:t>Affichage des titres d'une médiathèque</w:t>
                  </w:r>
                </w:p>
              </w:tc>
              <w:tc>
                <w:tcPr>
                  <w:tcW w:w="0" w:type="auto"/>
                  <w:hideMark/>
                </w:tcPr>
                <w:p w14:paraId="5A4B38DE" w14:textId="2E026822" w:rsidR="00E61C5D" w:rsidRPr="004F1322" w:rsidRDefault="00E61C5D" w:rsidP="00F923AB">
                  <w:pPr>
                    <w:jc w:val="both"/>
                  </w:pPr>
                  <w:r w:rsidRPr="004F1322">
                    <w:t>Étant donné que je suis sur une médiathèque Lorsque j'ai accédé via la bibliothèque de médiathèques du réseau Alors j'observe une liste qui contient tous les titres de cette médiathèque</w:t>
                  </w:r>
                </w:p>
              </w:tc>
            </w:tr>
          </w:tbl>
          <w:p w14:paraId="094844C0" w14:textId="77777777" w:rsidR="00E61C5D" w:rsidRPr="004F1322" w:rsidRDefault="00E61C5D" w:rsidP="00F923AB">
            <w:pPr>
              <w:jc w:val="both"/>
              <w:rPr>
                <w:rFonts w:ascii="Calibri" w:eastAsia="Calibri" w:hAnsi="Calibri" w:cs="Calibri"/>
              </w:rPr>
            </w:pPr>
          </w:p>
        </w:tc>
      </w:tr>
    </w:tbl>
    <w:p w14:paraId="785E52F8" w14:textId="77777777" w:rsidR="009205F8" w:rsidRPr="004F1322" w:rsidRDefault="009205F8" w:rsidP="00F923AB">
      <w:pPr>
        <w:jc w:val="both"/>
        <w:rPr>
          <w:b/>
          <w:bCs/>
          <w:color w:val="FF0000"/>
          <w:szCs w:val="14"/>
        </w:rPr>
      </w:pPr>
    </w:p>
    <w:p w14:paraId="0DF386D9" w14:textId="03B60AC0" w:rsidR="009205F8" w:rsidRPr="004F1322" w:rsidRDefault="00874579" w:rsidP="00F923AB">
      <w:pPr>
        <w:pStyle w:val="Titre2"/>
        <w:jc w:val="both"/>
        <w:rPr>
          <w:rStyle w:val="lev"/>
          <w:b/>
          <w:bCs w:val="0"/>
          <w:i w:val="0"/>
        </w:rPr>
      </w:pPr>
      <w:bookmarkStart w:id="39" w:name="_Toc188018106"/>
      <w:r w:rsidRPr="004F1322">
        <w:rPr>
          <w:rStyle w:val="lev"/>
          <w:b/>
          <w:bCs w:val="0"/>
          <w:i w:val="0"/>
        </w:rPr>
        <w:t>Maquettes</w:t>
      </w:r>
      <w:bookmarkEnd w:id="39"/>
    </w:p>
    <w:p w14:paraId="266D2FBE" w14:textId="19797A63" w:rsidR="00E2322B" w:rsidRPr="004F1322" w:rsidRDefault="00E2322B" w:rsidP="00F923AB">
      <w:pPr>
        <w:pStyle w:val="Titre3"/>
        <w:jc w:val="both"/>
      </w:pPr>
      <w:bookmarkStart w:id="40" w:name="_Toc188018107"/>
      <w:r w:rsidRPr="004F1322">
        <w:t>Numériques</w:t>
      </w:r>
      <w:bookmarkEnd w:id="40"/>
      <w:r w:rsidRPr="004F1322">
        <w:t xml:space="preserve"> </w:t>
      </w:r>
    </w:p>
    <w:p w14:paraId="6660D242" w14:textId="1EF7C43F" w:rsidR="00874579" w:rsidRPr="004F1322" w:rsidRDefault="00874579" w:rsidP="00F923AB">
      <w:pPr>
        <w:jc w:val="both"/>
      </w:pPr>
      <w:r w:rsidRPr="004F1322">
        <w:rPr>
          <w:noProof/>
        </w:rPr>
        <w:drawing>
          <wp:inline distT="0" distB="0" distL="0" distR="0" wp14:anchorId="54747F07" wp14:editId="602C301D">
            <wp:extent cx="4114800" cy="223452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22579" cy="2238751"/>
                    </a:xfrm>
                    <a:prstGeom prst="rect">
                      <a:avLst/>
                    </a:prstGeom>
                    <a:noFill/>
                    <a:ln>
                      <a:noFill/>
                    </a:ln>
                  </pic:spPr>
                </pic:pic>
              </a:graphicData>
            </a:graphic>
          </wp:inline>
        </w:drawing>
      </w:r>
    </w:p>
    <w:p w14:paraId="231E75C9" w14:textId="25C12650" w:rsidR="009205F8" w:rsidRPr="004F1322" w:rsidRDefault="00874579" w:rsidP="00F923AB">
      <w:pPr>
        <w:jc w:val="both"/>
        <w:rPr>
          <w:b/>
          <w:bCs/>
          <w:color w:val="FF0000"/>
          <w:szCs w:val="14"/>
        </w:rPr>
      </w:pPr>
      <w:r w:rsidRPr="004F1322">
        <w:rPr>
          <w:b/>
          <w:bCs/>
          <w:noProof/>
          <w:color w:val="FF0000"/>
          <w:szCs w:val="14"/>
        </w:rPr>
        <w:drawing>
          <wp:inline distT="0" distB="0" distL="0" distR="0" wp14:anchorId="6304BC33" wp14:editId="6AFBFD2A">
            <wp:extent cx="4191000" cy="2283468"/>
            <wp:effectExtent l="0" t="0" r="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1763" cy="2289332"/>
                    </a:xfrm>
                    <a:prstGeom prst="rect">
                      <a:avLst/>
                    </a:prstGeom>
                    <a:noFill/>
                    <a:ln>
                      <a:noFill/>
                    </a:ln>
                  </pic:spPr>
                </pic:pic>
              </a:graphicData>
            </a:graphic>
          </wp:inline>
        </w:drawing>
      </w:r>
    </w:p>
    <w:p w14:paraId="2F184353" w14:textId="458C5071" w:rsidR="009205F8" w:rsidRPr="004F1322" w:rsidRDefault="00874579" w:rsidP="00F923AB">
      <w:pPr>
        <w:jc w:val="both"/>
        <w:rPr>
          <w:b/>
          <w:bCs/>
          <w:color w:val="FF0000"/>
          <w:szCs w:val="14"/>
        </w:rPr>
      </w:pPr>
      <w:r w:rsidRPr="004F1322">
        <w:rPr>
          <w:b/>
          <w:bCs/>
          <w:noProof/>
          <w:color w:val="FF0000"/>
          <w:szCs w:val="14"/>
        </w:rPr>
        <w:lastRenderedPageBreak/>
        <w:drawing>
          <wp:inline distT="0" distB="0" distL="0" distR="0" wp14:anchorId="69FCF13F" wp14:editId="3B8B5300">
            <wp:extent cx="4276725" cy="233017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5020" cy="2334696"/>
                    </a:xfrm>
                    <a:prstGeom prst="rect">
                      <a:avLst/>
                    </a:prstGeom>
                    <a:noFill/>
                    <a:ln>
                      <a:noFill/>
                    </a:ln>
                  </pic:spPr>
                </pic:pic>
              </a:graphicData>
            </a:graphic>
          </wp:inline>
        </w:drawing>
      </w:r>
    </w:p>
    <w:p w14:paraId="6E42BEAE" w14:textId="3C9FF37F" w:rsidR="009205F8" w:rsidRPr="004F1322" w:rsidRDefault="00E2322B" w:rsidP="00F923AB">
      <w:pPr>
        <w:pStyle w:val="Titre3"/>
        <w:jc w:val="both"/>
      </w:pPr>
      <w:bookmarkStart w:id="41" w:name="_Toc188018108"/>
      <w:r w:rsidRPr="004F1322">
        <w:t>Faites à la main</w:t>
      </w:r>
      <w:bookmarkEnd w:id="41"/>
    </w:p>
    <w:p w14:paraId="2422F2EF" w14:textId="16BB03AC" w:rsidR="00E2322B" w:rsidRPr="004F1322" w:rsidRDefault="00F009C3" w:rsidP="00F923AB">
      <w:pPr>
        <w:jc w:val="both"/>
      </w:pPr>
      <w:r w:rsidRPr="004F1322">
        <w:rPr>
          <w:noProof/>
        </w:rPr>
        <w:drawing>
          <wp:anchor distT="0" distB="0" distL="114300" distR="114300" simplePos="0" relativeHeight="251659264" behindDoc="0" locked="0" layoutInCell="1" allowOverlap="1" wp14:anchorId="27CB8175" wp14:editId="59610EAC">
            <wp:simplePos x="0" y="0"/>
            <wp:positionH relativeFrom="column">
              <wp:posOffset>2057373</wp:posOffset>
            </wp:positionH>
            <wp:positionV relativeFrom="paragraph">
              <wp:posOffset>102401</wp:posOffset>
            </wp:positionV>
            <wp:extent cx="1835674" cy="3261403"/>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5674" cy="32614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135A" w:rsidRPr="004F1322">
        <w:rPr>
          <w:noProof/>
        </w:rPr>
        <w:drawing>
          <wp:anchor distT="0" distB="0" distL="114300" distR="114300" simplePos="0" relativeHeight="251658240" behindDoc="0" locked="0" layoutInCell="1" allowOverlap="1" wp14:anchorId="09D11F59" wp14:editId="1F88ACFC">
            <wp:simplePos x="0" y="0"/>
            <wp:positionH relativeFrom="margin">
              <wp:align>left</wp:align>
            </wp:positionH>
            <wp:positionV relativeFrom="paragraph">
              <wp:posOffset>106045</wp:posOffset>
            </wp:positionV>
            <wp:extent cx="1884460" cy="3351482"/>
            <wp:effectExtent l="0" t="0" r="1905" b="190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4707" cy="33697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D9030D" w14:textId="0F3F9EC7" w:rsidR="009205F8" w:rsidRPr="004F1322" w:rsidRDefault="009205F8" w:rsidP="00F923AB">
      <w:pPr>
        <w:jc w:val="both"/>
        <w:rPr>
          <w:b/>
          <w:bCs/>
          <w:color w:val="FF0000"/>
          <w:szCs w:val="14"/>
        </w:rPr>
      </w:pPr>
    </w:p>
    <w:p w14:paraId="6C5C7151" w14:textId="259DEA8E" w:rsidR="0059135A" w:rsidRPr="004F1322" w:rsidRDefault="0059135A" w:rsidP="00F923AB">
      <w:pPr>
        <w:jc w:val="both"/>
        <w:rPr>
          <w:b/>
          <w:bCs/>
          <w:color w:val="FF0000"/>
          <w:szCs w:val="14"/>
        </w:rPr>
      </w:pPr>
    </w:p>
    <w:p w14:paraId="60731C94" w14:textId="77777777" w:rsidR="0059135A" w:rsidRPr="004F1322" w:rsidRDefault="0059135A" w:rsidP="00F923AB">
      <w:pPr>
        <w:jc w:val="both"/>
        <w:rPr>
          <w:b/>
          <w:bCs/>
          <w:color w:val="FF0000"/>
          <w:szCs w:val="14"/>
        </w:rPr>
      </w:pPr>
    </w:p>
    <w:p w14:paraId="7AD5174D" w14:textId="77777777" w:rsidR="0059135A" w:rsidRPr="004F1322" w:rsidRDefault="0059135A" w:rsidP="00F923AB">
      <w:pPr>
        <w:jc w:val="both"/>
        <w:rPr>
          <w:b/>
          <w:bCs/>
          <w:color w:val="FF0000"/>
          <w:szCs w:val="14"/>
        </w:rPr>
      </w:pPr>
    </w:p>
    <w:p w14:paraId="5DADBC48" w14:textId="77777777" w:rsidR="0059135A" w:rsidRPr="004F1322" w:rsidRDefault="0059135A" w:rsidP="00F923AB">
      <w:pPr>
        <w:jc w:val="both"/>
        <w:rPr>
          <w:b/>
          <w:bCs/>
          <w:color w:val="FF0000"/>
          <w:szCs w:val="14"/>
        </w:rPr>
      </w:pPr>
    </w:p>
    <w:p w14:paraId="66477CAF" w14:textId="77777777" w:rsidR="0059135A" w:rsidRPr="004F1322" w:rsidRDefault="0059135A" w:rsidP="00F923AB">
      <w:pPr>
        <w:jc w:val="both"/>
        <w:rPr>
          <w:b/>
          <w:bCs/>
          <w:color w:val="FF0000"/>
          <w:szCs w:val="14"/>
        </w:rPr>
      </w:pPr>
    </w:p>
    <w:p w14:paraId="19CA96F1" w14:textId="33B200BA" w:rsidR="0059135A" w:rsidRPr="004F1322" w:rsidRDefault="0059135A" w:rsidP="00F923AB">
      <w:pPr>
        <w:jc w:val="both"/>
        <w:rPr>
          <w:b/>
          <w:bCs/>
          <w:color w:val="FF0000"/>
          <w:szCs w:val="14"/>
        </w:rPr>
      </w:pPr>
    </w:p>
    <w:p w14:paraId="3F5A337F" w14:textId="77777777" w:rsidR="0059135A" w:rsidRPr="004F1322" w:rsidRDefault="0059135A" w:rsidP="00F923AB">
      <w:pPr>
        <w:jc w:val="both"/>
        <w:rPr>
          <w:b/>
          <w:bCs/>
          <w:color w:val="FF0000"/>
          <w:szCs w:val="14"/>
        </w:rPr>
      </w:pPr>
    </w:p>
    <w:p w14:paraId="03CAA683" w14:textId="77777777" w:rsidR="0059135A" w:rsidRPr="004F1322" w:rsidRDefault="0059135A" w:rsidP="00F923AB">
      <w:pPr>
        <w:jc w:val="both"/>
        <w:rPr>
          <w:b/>
          <w:bCs/>
          <w:color w:val="FF0000"/>
          <w:szCs w:val="14"/>
        </w:rPr>
      </w:pPr>
    </w:p>
    <w:p w14:paraId="2DB966CE" w14:textId="77777777" w:rsidR="0059135A" w:rsidRPr="004F1322" w:rsidRDefault="0059135A" w:rsidP="00F923AB">
      <w:pPr>
        <w:jc w:val="both"/>
        <w:rPr>
          <w:b/>
          <w:bCs/>
          <w:color w:val="FF0000"/>
          <w:szCs w:val="14"/>
        </w:rPr>
      </w:pPr>
    </w:p>
    <w:p w14:paraId="1FD9FF44" w14:textId="77777777" w:rsidR="0059135A" w:rsidRPr="004F1322" w:rsidRDefault="0059135A" w:rsidP="00F923AB">
      <w:pPr>
        <w:jc w:val="both"/>
        <w:rPr>
          <w:b/>
          <w:bCs/>
          <w:color w:val="FF0000"/>
          <w:szCs w:val="14"/>
        </w:rPr>
      </w:pPr>
    </w:p>
    <w:p w14:paraId="3A4938E7" w14:textId="77777777" w:rsidR="0059135A" w:rsidRPr="004F1322" w:rsidRDefault="0059135A" w:rsidP="00F923AB">
      <w:pPr>
        <w:jc w:val="both"/>
        <w:rPr>
          <w:b/>
          <w:bCs/>
          <w:color w:val="FF0000"/>
          <w:szCs w:val="14"/>
        </w:rPr>
      </w:pPr>
    </w:p>
    <w:p w14:paraId="5AA6FC57" w14:textId="77777777" w:rsidR="0059135A" w:rsidRPr="004F1322" w:rsidRDefault="0059135A" w:rsidP="00F923AB">
      <w:pPr>
        <w:jc w:val="both"/>
        <w:rPr>
          <w:b/>
          <w:bCs/>
          <w:color w:val="FF0000"/>
          <w:szCs w:val="14"/>
        </w:rPr>
      </w:pPr>
    </w:p>
    <w:p w14:paraId="5C5963D9" w14:textId="77777777" w:rsidR="0059135A" w:rsidRPr="004F1322" w:rsidRDefault="0059135A" w:rsidP="00F923AB">
      <w:pPr>
        <w:jc w:val="both"/>
        <w:rPr>
          <w:b/>
          <w:bCs/>
          <w:color w:val="FF0000"/>
          <w:szCs w:val="14"/>
        </w:rPr>
      </w:pPr>
    </w:p>
    <w:p w14:paraId="122ACD75" w14:textId="77777777" w:rsidR="0059135A" w:rsidRPr="004F1322" w:rsidRDefault="0059135A" w:rsidP="00F923AB">
      <w:pPr>
        <w:jc w:val="both"/>
        <w:rPr>
          <w:b/>
          <w:bCs/>
          <w:color w:val="FF0000"/>
          <w:szCs w:val="14"/>
        </w:rPr>
      </w:pPr>
    </w:p>
    <w:p w14:paraId="4F7C2BE0" w14:textId="77777777" w:rsidR="0059135A" w:rsidRPr="004F1322" w:rsidRDefault="0059135A" w:rsidP="00F923AB">
      <w:pPr>
        <w:jc w:val="both"/>
        <w:rPr>
          <w:b/>
          <w:bCs/>
          <w:color w:val="FF0000"/>
          <w:szCs w:val="14"/>
        </w:rPr>
      </w:pPr>
    </w:p>
    <w:p w14:paraId="5C4B174D" w14:textId="77777777" w:rsidR="0059135A" w:rsidRPr="004F1322" w:rsidRDefault="0059135A" w:rsidP="00F923AB">
      <w:pPr>
        <w:jc w:val="both"/>
        <w:rPr>
          <w:b/>
          <w:bCs/>
          <w:color w:val="FF0000"/>
          <w:szCs w:val="14"/>
        </w:rPr>
      </w:pPr>
    </w:p>
    <w:p w14:paraId="11B9609D" w14:textId="77777777" w:rsidR="0059135A" w:rsidRPr="004F1322" w:rsidRDefault="0059135A" w:rsidP="00F923AB">
      <w:pPr>
        <w:jc w:val="both"/>
        <w:rPr>
          <w:b/>
          <w:bCs/>
          <w:color w:val="FF0000"/>
          <w:szCs w:val="14"/>
        </w:rPr>
      </w:pPr>
    </w:p>
    <w:p w14:paraId="15C432F7" w14:textId="77777777" w:rsidR="00AA0785" w:rsidRPr="004F1322" w:rsidRDefault="00AA0785" w:rsidP="00F923AB">
      <w:pPr>
        <w:pStyle w:val="Titre1"/>
        <w:tabs>
          <w:tab w:val="num" w:pos="360"/>
        </w:tabs>
        <w:jc w:val="both"/>
      </w:pPr>
      <w:bookmarkStart w:id="42" w:name="_Toc71703259"/>
      <w:bookmarkStart w:id="43" w:name="_Toc188018109"/>
      <w:bookmarkEnd w:id="7"/>
      <w:r w:rsidRPr="004F1322">
        <w:t>R</w:t>
      </w:r>
      <w:bookmarkEnd w:id="42"/>
      <w:r w:rsidR="00684B3D" w:rsidRPr="004F1322">
        <w:t>éalisation</w:t>
      </w:r>
      <w:bookmarkEnd w:id="43"/>
    </w:p>
    <w:p w14:paraId="4954F34D" w14:textId="7CBABF08" w:rsidR="003A0F9C" w:rsidRPr="004F1322" w:rsidRDefault="003A0F9C" w:rsidP="00F923AB">
      <w:pPr>
        <w:pStyle w:val="Titre2"/>
        <w:jc w:val="both"/>
        <w:rPr>
          <w:i w:val="0"/>
        </w:rPr>
      </w:pPr>
      <w:bookmarkStart w:id="44" w:name="_Toc25553317"/>
      <w:bookmarkStart w:id="45" w:name="_Toc71691022"/>
      <w:bookmarkStart w:id="46" w:name="_Toc188018110"/>
      <w:r w:rsidRPr="004F1322">
        <w:rPr>
          <w:i w:val="0"/>
        </w:rPr>
        <w:t>Points de design spécifiques</w:t>
      </w:r>
      <w:bookmarkEnd w:id="46"/>
    </w:p>
    <w:p w14:paraId="13252A66" w14:textId="77777777" w:rsidR="00085D7A" w:rsidRPr="004F1322" w:rsidRDefault="00085D7A" w:rsidP="00F923AB">
      <w:pPr>
        <w:jc w:val="both"/>
      </w:pPr>
    </w:p>
    <w:p w14:paraId="691A8221" w14:textId="03D9035F" w:rsidR="00085D7A" w:rsidRPr="004F1322" w:rsidRDefault="00085D7A" w:rsidP="00F923AB">
      <w:pPr>
        <w:pStyle w:val="Titre3"/>
        <w:spacing w:after="240"/>
        <w:jc w:val="both"/>
      </w:pPr>
      <w:bookmarkStart w:id="47" w:name="_Toc188018111"/>
      <w:r w:rsidRPr="004F1322">
        <w:t>Architecture du système P2P :</w:t>
      </w:r>
      <w:bookmarkEnd w:id="47"/>
    </w:p>
    <w:p w14:paraId="6B975A85" w14:textId="14FC8072" w:rsidR="00085D7A" w:rsidRPr="004F1322" w:rsidRDefault="00085D7A" w:rsidP="00F923AB">
      <w:pPr>
        <w:spacing w:after="240"/>
        <w:jc w:val="both"/>
        <w:rPr>
          <w:sz w:val="22"/>
          <w:szCs w:val="22"/>
        </w:rPr>
      </w:pPr>
      <w:r w:rsidRPr="004F1322">
        <w:rPr>
          <w:sz w:val="22"/>
          <w:szCs w:val="22"/>
        </w:rPr>
        <w:t>Découverte des pairs : Un mécanisme a été mis en place pour identifier et se connecter aux autres utilisateurs disponibles pour partager des fichiers.</w:t>
      </w:r>
    </w:p>
    <w:p w14:paraId="370BFC21" w14:textId="3BFD913B" w:rsidR="00085D7A" w:rsidRPr="004F1322" w:rsidRDefault="00085D7A" w:rsidP="00F923AB">
      <w:pPr>
        <w:jc w:val="both"/>
        <w:rPr>
          <w:sz w:val="22"/>
          <w:szCs w:val="22"/>
        </w:rPr>
      </w:pPr>
      <w:r w:rsidRPr="004F1322">
        <w:rPr>
          <w:sz w:val="22"/>
          <w:szCs w:val="22"/>
        </w:rPr>
        <w:t>Transfert de fichiers : Un module gère la transmission des fichiers entre pairs tout en garantissant l’intégrité et la sécurité des données.</w:t>
      </w:r>
    </w:p>
    <w:p w14:paraId="3C6D7A04" w14:textId="77777777" w:rsidR="00085D7A" w:rsidRPr="004F1322" w:rsidRDefault="00085D7A" w:rsidP="00F923AB">
      <w:pPr>
        <w:jc w:val="both"/>
        <w:rPr>
          <w:sz w:val="22"/>
          <w:szCs w:val="22"/>
        </w:rPr>
      </w:pPr>
    </w:p>
    <w:p w14:paraId="36D799A8" w14:textId="05B0B213" w:rsidR="00085D7A" w:rsidRPr="004F1322" w:rsidRDefault="00085D7A" w:rsidP="00F923AB">
      <w:pPr>
        <w:pStyle w:val="Titre3"/>
        <w:spacing w:after="240"/>
        <w:jc w:val="both"/>
      </w:pPr>
      <w:bookmarkStart w:id="48" w:name="_Toc188018112"/>
      <w:r w:rsidRPr="004F1322">
        <w:lastRenderedPageBreak/>
        <w:t>Fonctionnalités principales :</w:t>
      </w:r>
      <w:bookmarkEnd w:id="48"/>
    </w:p>
    <w:p w14:paraId="7A3575D1" w14:textId="32D7CEE8" w:rsidR="00085D7A" w:rsidRPr="004F1322" w:rsidRDefault="00085D7A" w:rsidP="00F923AB">
      <w:pPr>
        <w:jc w:val="both"/>
      </w:pPr>
      <w:r w:rsidRPr="004F1322">
        <w:t>Affichage des fichiers : Présentation des fichiers audio et vidéo sous forme de liste avec des informations telles que le titre, la durée</w:t>
      </w:r>
      <w:r w:rsidR="003030D3" w:rsidRPr="004F1322">
        <w:t>, la taille et le format.</w:t>
      </w:r>
    </w:p>
    <w:p w14:paraId="799B65FF" w14:textId="77777777" w:rsidR="003030D3" w:rsidRPr="004F1322" w:rsidRDefault="003030D3" w:rsidP="00F923AB">
      <w:pPr>
        <w:pStyle w:val="Titre3"/>
        <w:numPr>
          <w:ilvl w:val="0"/>
          <w:numId w:val="0"/>
        </w:numPr>
        <w:ind w:left="720" w:hanging="720"/>
        <w:jc w:val="both"/>
      </w:pPr>
    </w:p>
    <w:p w14:paraId="660DD0FE" w14:textId="06E71391" w:rsidR="003030D3" w:rsidRPr="004F1322" w:rsidRDefault="003030D3" w:rsidP="00F923AB">
      <w:pPr>
        <w:pStyle w:val="Titre3"/>
        <w:jc w:val="both"/>
      </w:pPr>
      <w:bookmarkStart w:id="49" w:name="_Toc188018113"/>
      <w:r w:rsidRPr="004F1322">
        <w:t>Gestion des playlists personnalisées</w:t>
      </w:r>
      <w:bookmarkEnd w:id="49"/>
    </w:p>
    <w:p w14:paraId="4552637E" w14:textId="0ED406FC" w:rsidR="00085D7A" w:rsidRPr="004F1322" w:rsidRDefault="003030D3" w:rsidP="00F923AB">
      <w:pPr>
        <w:jc w:val="both"/>
      </w:pPr>
      <w:r w:rsidRPr="004F1322">
        <w:t>Création et modification : Les utilisateurs peuvent ajouter et supprimer des fichiers dans leurs playlists.</w:t>
      </w:r>
    </w:p>
    <w:p w14:paraId="6DAA84DD" w14:textId="77777777" w:rsidR="00085D7A" w:rsidRPr="004F1322" w:rsidRDefault="00085D7A" w:rsidP="00F923AB">
      <w:pPr>
        <w:jc w:val="both"/>
      </w:pPr>
    </w:p>
    <w:p w14:paraId="1F727E07" w14:textId="77777777" w:rsidR="00FD3342" w:rsidRPr="004F1322" w:rsidRDefault="00FD3342" w:rsidP="00F923AB">
      <w:pPr>
        <w:pStyle w:val="Titre2"/>
        <w:jc w:val="both"/>
        <w:rPr>
          <w:i w:val="0"/>
        </w:rPr>
      </w:pPr>
      <w:bookmarkStart w:id="50" w:name="_Toc188018114"/>
      <w:r w:rsidRPr="004F1322">
        <w:rPr>
          <w:i w:val="0"/>
        </w:rPr>
        <w:t>Déroulement</w:t>
      </w:r>
      <w:bookmarkEnd w:id="50"/>
    </w:p>
    <w:p w14:paraId="065999BB" w14:textId="77777777" w:rsidR="00B35D46" w:rsidRPr="004F1322" w:rsidRDefault="00B35D46" w:rsidP="00F923AB">
      <w:pPr>
        <w:jc w:val="both"/>
      </w:pPr>
    </w:p>
    <w:p w14:paraId="2FB9BDEC" w14:textId="77777777" w:rsidR="00085D7A" w:rsidRPr="004F1322" w:rsidRDefault="00085D7A" w:rsidP="00F923AB">
      <w:pPr>
        <w:pStyle w:val="Titre3"/>
        <w:jc w:val="both"/>
        <w:rPr>
          <w:lang w:val="es-ES" w:eastAsia="es-ES"/>
        </w:rPr>
      </w:pPr>
      <w:bookmarkStart w:id="51" w:name="_Toc25553321"/>
      <w:bookmarkStart w:id="52" w:name="_Toc71691025"/>
      <w:bookmarkStart w:id="53" w:name="_Toc188018115"/>
      <w:bookmarkEnd w:id="44"/>
      <w:bookmarkEnd w:id="45"/>
      <w:proofErr w:type="spellStart"/>
      <w:r w:rsidRPr="004F1322">
        <w:rPr>
          <w:lang w:val="es-ES" w:eastAsia="es-ES"/>
        </w:rPr>
        <w:t>Lecture</w:t>
      </w:r>
      <w:proofErr w:type="spellEnd"/>
      <w:r w:rsidRPr="004F1322">
        <w:rPr>
          <w:lang w:val="es-ES" w:eastAsia="es-ES"/>
        </w:rPr>
        <w:t xml:space="preserve"> des </w:t>
      </w:r>
      <w:proofErr w:type="spellStart"/>
      <w:r w:rsidRPr="004F1322">
        <w:rPr>
          <w:lang w:val="es-ES" w:eastAsia="es-ES"/>
        </w:rPr>
        <w:t>fichiers</w:t>
      </w:r>
      <w:proofErr w:type="spellEnd"/>
      <w:r w:rsidRPr="004F1322">
        <w:rPr>
          <w:lang w:val="es-ES" w:eastAsia="es-ES"/>
        </w:rPr>
        <w:t xml:space="preserve"> </w:t>
      </w:r>
      <w:proofErr w:type="spellStart"/>
      <w:proofErr w:type="gramStart"/>
      <w:r w:rsidRPr="004F1322">
        <w:rPr>
          <w:lang w:val="es-ES" w:eastAsia="es-ES"/>
        </w:rPr>
        <w:t>multimédias</w:t>
      </w:r>
      <w:proofErr w:type="spellEnd"/>
      <w:r w:rsidRPr="004F1322">
        <w:rPr>
          <w:lang w:val="es-ES" w:eastAsia="es-ES"/>
        </w:rPr>
        <w:t xml:space="preserve"> :</w:t>
      </w:r>
      <w:bookmarkEnd w:id="53"/>
      <w:proofErr w:type="gramEnd"/>
    </w:p>
    <w:p w14:paraId="03B7D9E9" w14:textId="77777777" w:rsidR="00085D7A" w:rsidRPr="004F1322" w:rsidRDefault="00085D7A" w:rsidP="00F923AB">
      <w:pPr>
        <w:numPr>
          <w:ilvl w:val="0"/>
          <w:numId w:val="28"/>
        </w:numPr>
        <w:spacing w:before="100" w:beforeAutospacing="1" w:after="100" w:afterAutospacing="1"/>
        <w:jc w:val="both"/>
        <w:rPr>
          <w:rFonts w:cs="Arial"/>
          <w:szCs w:val="24"/>
          <w:lang w:val="fr-CH" w:eastAsia="es-ES"/>
        </w:rPr>
      </w:pPr>
      <w:r w:rsidRPr="004F1322">
        <w:rPr>
          <w:rFonts w:cs="Arial"/>
          <w:szCs w:val="24"/>
          <w:lang w:val="fr-CH" w:eastAsia="es-ES"/>
        </w:rPr>
        <w:t>Difficulté : Identifier les formats compatibles et gérer les exceptions liées aux fichiers corrompus.</w:t>
      </w:r>
    </w:p>
    <w:p w14:paraId="3F2F6496" w14:textId="77777777" w:rsidR="00085D7A" w:rsidRPr="004F1322" w:rsidRDefault="00085D7A" w:rsidP="00F923AB">
      <w:pPr>
        <w:numPr>
          <w:ilvl w:val="0"/>
          <w:numId w:val="28"/>
        </w:numPr>
        <w:spacing w:before="100" w:beforeAutospacing="1" w:after="100" w:afterAutospacing="1"/>
        <w:jc w:val="both"/>
        <w:rPr>
          <w:rFonts w:cs="Arial"/>
          <w:szCs w:val="24"/>
          <w:lang w:val="fr-CH" w:eastAsia="es-ES"/>
        </w:rPr>
      </w:pPr>
      <w:r w:rsidRPr="004F1322">
        <w:rPr>
          <w:rFonts w:cs="Arial"/>
          <w:szCs w:val="24"/>
          <w:lang w:val="fr-CH" w:eastAsia="es-ES"/>
        </w:rPr>
        <w:t>Alternative rejetée : Utiliser un lecteur tiers intégré, car cela limitait le contrôle sur les fonctionnalités.</w:t>
      </w:r>
    </w:p>
    <w:p w14:paraId="4D72953A" w14:textId="02654316" w:rsidR="00085D7A" w:rsidRPr="004F1322" w:rsidRDefault="00085D7A" w:rsidP="00F923AB">
      <w:pPr>
        <w:pStyle w:val="Titre3"/>
        <w:jc w:val="both"/>
        <w:rPr>
          <w:lang w:val="fr-CH" w:eastAsia="es-ES"/>
        </w:rPr>
      </w:pPr>
      <w:bookmarkStart w:id="54" w:name="_Toc188018116"/>
      <w:r w:rsidRPr="004F1322">
        <w:rPr>
          <w:lang w:val="fr-CH" w:eastAsia="es-ES"/>
        </w:rPr>
        <w:t>Changement de l’interface :</w:t>
      </w:r>
      <w:bookmarkEnd w:id="54"/>
    </w:p>
    <w:p w14:paraId="725EF8A4" w14:textId="7A0E7617" w:rsidR="00085D7A" w:rsidRPr="004F1322" w:rsidRDefault="00085D7A" w:rsidP="00F923AB">
      <w:pPr>
        <w:spacing w:before="100" w:beforeAutospacing="1" w:after="100" w:afterAutospacing="1"/>
        <w:jc w:val="both"/>
        <w:rPr>
          <w:rFonts w:cs="Arial"/>
          <w:szCs w:val="24"/>
          <w:lang w:val="fr-CH" w:eastAsia="es-ES"/>
        </w:rPr>
      </w:pPr>
      <w:r w:rsidRPr="004F1322">
        <w:rPr>
          <w:rFonts w:cs="Arial"/>
          <w:szCs w:val="24"/>
          <w:lang w:val="fr-CH" w:eastAsia="es-ES"/>
        </w:rPr>
        <w:t>Au lieu de faire plusieurs frames, j’ai décidé finalement de mettre tout dans un seul formulaire dans le but de simplifier la tâche à l’utilisateur et rendre une expérience plus simple mais rapide.</w:t>
      </w:r>
    </w:p>
    <w:p w14:paraId="4E90A338" w14:textId="77777777" w:rsidR="00397804" w:rsidRPr="004F1322" w:rsidRDefault="00397804" w:rsidP="00F923AB">
      <w:pPr>
        <w:spacing w:before="100" w:beforeAutospacing="1" w:after="100" w:afterAutospacing="1"/>
        <w:jc w:val="both"/>
        <w:rPr>
          <w:rFonts w:cs="Arial"/>
          <w:szCs w:val="24"/>
          <w:lang w:val="fr-CH" w:eastAsia="es-ES"/>
        </w:rPr>
      </w:pPr>
    </w:p>
    <w:p w14:paraId="62D388AA" w14:textId="05B0BE73" w:rsidR="00397804" w:rsidRPr="004F1322" w:rsidRDefault="00397804" w:rsidP="00F923AB">
      <w:pPr>
        <w:pStyle w:val="Titre3"/>
        <w:jc w:val="both"/>
        <w:rPr>
          <w:lang w:eastAsia="es-ES"/>
        </w:rPr>
      </w:pPr>
      <w:bookmarkStart w:id="55" w:name="_Toc188018117"/>
      <w:r w:rsidRPr="004F1322">
        <w:rPr>
          <w:lang w:eastAsia="es-ES"/>
        </w:rPr>
        <w:t>Mise en œuvre du protocole P2P :</w:t>
      </w:r>
      <w:bookmarkEnd w:id="55"/>
    </w:p>
    <w:p w14:paraId="7122E9EB" w14:textId="134D85B4" w:rsidR="00397804" w:rsidRPr="004F1322" w:rsidRDefault="00397804" w:rsidP="00F923AB">
      <w:pPr>
        <w:jc w:val="both"/>
        <w:rPr>
          <w:lang w:eastAsia="es-ES"/>
        </w:rPr>
      </w:pPr>
      <w:r w:rsidRPr="004F1322">
        <w:rPr>
          <w:lang w:eastAsia="es-ES"/>
        </w:rPr>
        <w:t>Surprises : la gestion simultanée de multiples connexions et la garantie de l’intégrité des données se sont avérées complexes.</w:t>
      </w:r>
    </w:p>
    <w:p w14:paraId="13F15427" w14:textId="77777777" w:rsidR="00397804" w:rsidRPr="004F1322" w:rsidRDefault="00397804" w:rsidP="00F923AB">
      <w:pPr>
        <w:jc w:val="both"/>
        <w:rPr>
          <w:lang w:eastAsia="es-ES"/>
        </w:rPr>
      </w:pPr>
    </w:p>
    <w:p w14:paraId="34A374D8" w14:textId="77777777" w:rsidR="00397804" w:rsidRPr="004F1322" w:rsidRDefault="00397804" w:rsidP="00F923AB">
      <w:pPr>
        <w:jc w:val="both"/>
        <w:rPr>
          <w:lang w:eastAsia="es-ES"/>
        </w:rPr>
      </w:pPr>
    </w:p>
    <w:p w14:paraId="39BCA351" w14:textId="77777777" w:rsidR="00397804" w:rsidRPr="004F1322" w:rsidRDefault="00397804" w:rsidP="00F923AB">
      <w:pPr>
        <w:jc w:val="both"/>
        <w:rPr>
          <w:lang w:eastAsia="es-ES"/>
        </w:rPr>
      </w:pPr>
    </w:p>
    <w:p w14:paraId="4B22410B" w14:textId="77777777" w:rsidR="00A943C5" w:rsidRPr="004F1322" w:rsidRDefault="00A943C5" w:rsidP="00F923AB">
      <w:pPr>
        <w:pStyle w:val="Titre2"/>
        <w:jc w:val="both"/>
        <w:rPr>
          <w:i w:val="0"/>
        </w:rPr>
      </w:pPr>
      <w:bookmarkStart w:id="56" w:name="_Toc188018118"/>
      <w:r w:rsidRPr="004F1322">
        <w:rPr>
          <w:i w:val="0"/>
        </w:rPr>
        <w:t>Mise en place de l’environnement de travail</w:t>
      </w:r>
      <w:bookmarkEnd w:id="56"/>
    </w:p>
    <w:p w14:paraId="7C262706" w14:textId="77777777" w:rsidR="00E164A3" w:rsidRPr="004F1322" w:rsidRDefault="00E164A3" w:rsidP="00F923AB">
      <w:pPr>
        <w:jc w:val="both"/>
      </w:pPr>
    </w:p>
    <w:p w14:paraId="5EB3FDD3" w14:textId="77777777" w:rsidR="00E164A3" w:rsidRPr="004F1322" w:rsidRDefault="00E164A3" w:rsidP="00F923AB">
      <w:pPr>
        <w:numPr>
          <w:ilvl w:val="0"/>
          <w:numId w:val="11"/>
        </w:numPr>
        <w:tabs>
          <w:tab w:val="clear" w:pos="720"/>
          <w:tab w:val="num" w:pos="927"/>
        </w:tabs>
        <w:ind w:left="927"/>
        <w:jc w:val="both"/>
        <w:rPr>
          <w:b/>
          <w:bCs/>
        </w:rPr>
      </w:pPr>
      <w:r w:rsidRPr="004F1322">
        <w:rPr>
          <w:b/>
          <w:bCs/>
        </w:rPr>
        <w:t>Comment accéder au code source</w:t>
      </w:r>
    </w:p>
    <w:p w14:paraId="1BC4D7A9" w14:textId="77777777" w:rsidR="00085D7A" w:rsidRPr="004F1322" w:rsidRDefault="00085D7A" w:rsidP="00F923AB">
      <w:pPr>
        <w:numPr>
          <w:ilvl w:val="0"/>
          <w:numId w:val="11"/>
        </w:numPr>
        <w:tabs>
          <w:tab w:val="clear" w:pos="720"/>
        </w:tabs>
        <w:jc w:val="both"/>
        <w:rPr>
          <w:b/>
          <w:bCs/>
        </w:rPr>
      </w:pPr>
      <w:r w:rsidRPr="004F1322">
        <w:rPr>
          <w:b/>
          <w:bCs/>
        </w:rPr>
        <w:t>Accès au code source :</w:t>
      </w:r>
    </w:p>
    <w:p w14:paraId="4F794EB8" w14:textId="0E49FEA9" w:rsidR="00085D7A" w:rsidRPr="004F1322" w:rsidRDefault="00085D7A" w:rsidP="00F923AB">
      <w:pPr>
        <w:ind w:left="720"/>
        <w:jc w:val="both"/>
      </w:pPr>
      <w:r w:rsidRPr="004F1322">
        <w:t xml:space="preserve">Le code source est disponible sur un dépôt GitHub privé à l’adresse suivante : </w:t>
      </w:r>
      <w:hyperlink r:id="rId17" w:history="1">
        <w:r w:rsidR="00882A6F" w:rsidRPr="004F1322">
          <w:rPr>
            <w:rStyle w:val="Lienhypertexte"/>
          </w:rPr>
          <w:t>https://github.com/witrellesp/BitRuisseau_william.git</w:t>
        </w:r>
      </w:hyperlink>
    </w:p>
    <w:p w14:paraId="13C6116E" w14:textId="77777777" w:rsidR="00882A6F" w:rsidRPr="004F1322" w:rsidRDefault="00882A6F" w:rsidP="00F923AB">
      <w:pPr>
        <w:ind w:left="720"/>
        <w:jc w:val="both"/>
      </w:pPr>
    </w:p>
    <w:p w14:paraId="3A1D702E" w14:textId="77777777" w:rsidR="00E164A3" w:rsidRPr="004F1322" w:rsidRDefault="00E164A3" w:rsidP="00F923AB">
      <w:pPr>
        <w:numPr>
          <w:ilvl w:val="0"/>
          <w:numId w:val="10"/>
        </w:numPr>
        <w:tabs>
          <w:tab w:val="clear" w:pos="720"/>
          <w:tab w:val="num" w:pos="927"/>
        </w:tabs>
        <w:ind w:left="927"/>
        <w:jc w:val="both"/>
      </w:pPr>
      <w:proofErr w:type="gramStart"/>
      <w:r w:rsidRPr="004F1322">
        <w:t>la</w:t>
      </w:r>
      <w:proofErr w:type="gramEnd"/>
      <w:r w:rsidRPr="004F1322">
        <w:t xml:space="preserve"> liste de tous les fichiers et une rapide description de leur contenu (des noms qui parlent !)</w:t>
      </w:r>
    </w:p>
    <w:p w14:paraId="1665571A" w14:textId="77777777" w:rsidR="00E164A3" w:rsidRPr="004F1322" w:rsidRDefault="00E164A3" w:rsidP="00F923AB">
      <w:pPr>
        <w:numPr>
          <w:ilvl w:val="0"/>
          <w:numId w:val="10"/>
        </w:numPr>
        <w:tabs>
          <w:tab w:val="clear" w:pos="720"/>
          <w:tab w:val="num" w:pos="927"/>
        </w:tabs>
        <w:ind w:left="927"/>
        <w:jc w:val="both"/>
      </w:pPr>
      <w:proofErr w:type="gramStart"/>
      <w:r w:rsidRPr="004F1322">
        <w:t>les</w:t>
      </w:r>
      <w:proofErr w:type="gramEnd"/>
      <w:r w:rsidRPr="004F1322">
        <w:t xml:space="preserve"> versions des systèmes d'exploitation et des outils logiciels</w:t>
      </w:r>
    </w:p>
    <w:p w14:paraId="48CB3160" w14:textId="77777777" w:rsidR="00E164A3" w:rsidRPr="004F1322" w:rsidRDefault="00E164A3" w:rsidP="00F923AB">
      <w:pPr>
        <w:numPr>
          <w:ilvl w:val="0"/>
          <w:numId w:val="10"/>
        </w:numPr>
        <w:tabs>
          <w:tab w:val="clear" w:pos="720"/>
          <w:tab w:val="num" w:pos="927"/>
        </w:tabs>
        <w:ind w:left="927"/>
        <w:jc w:val="both"/>
      </w:pPr>
      <w:proofErr w:type="gramStart"/>
      <w:r w:rsidRPr="004F1322">
        <w:t>la</w:t>
      </w:r>
      <w:proofErr w:type="gramEnd"/>
      <w:r w:rsidRPr="004F1322">
        <w:t xml:space="preserve"> description exacte du matériel</w:t>
      </w:r>
    </w:p>
    <w:p w14:paraId="3631FACE" w14:textId="77777777" w:rsidR="00E164A3" w:rsidRPr="004F1322" w:rsidRDefault="00E164A3" w:rsidP="00F923AB">
      <w:pPr>
        <w:jc w:val="both"/>
      </w:pPr>
    </w:p>
    <w:p w14:paraId="1519CF39" w14:textId="77777777" w:rsidR="0049659A" w:rsidRDefault="0049659A" w:rsidP="001123ED">
      <w:pPr>
        <w:jc w:val="both"/>
      </w:pPr>
      <w:bookmarkStart w:id="57" w:name="_Toc25553323"/>
      <w:bookmarkEnd w:id="51"/>
      <w:bookmarkEnd w:id="52"/>
    </w:p>
    <w:p w14:paraId="4D7FD140" w14:textId="77777777" w:rsidR="001123ED" w:rsidRPr="004F1322" w:rsidRDefault="001123ED" w:rsidP="001123ED">
      <w:pPr>
        <w:jc w:val="both"/>
      </w:pPr>
    </w:p>
    <w:bookmarkEnd w:id="57"/>
    <w:p w14:paraId="0EC8B93D" w14:textId="77777777" w:rsidR="004F1322" w:rsidRPr="004F1322" w:rsidRDefault="004F1322" w:rsidP="004F1322">
      <w:pPr>
        <w:jc w:val="both"/>
      </w:pPr>
    </w:p>
    <w:p w14:paraId="1A23A141" w14:textId="4577133B" w:rsidR="006F1B20" w:rsidRPr="004F1322" w:rsidRDefault="004F1322" w:rsidP="004F1322">
      <w:pPr>
        <w:jc w:val="both"/>
      </w:pPr>
      <w:r w:rsidRPr="004F1322">
        <w:lastRenderedPageBreak/>
        <w:t>En effet, pour des médiathèques contenant un grand nombre de fichiers, le chargement manuel fichier par fichier s’avérait long et fastidieux. Une réflexion a donc été menée pour modifier cette fonctionnalité et permettre un chargement global. Cette approche simplifie considérablement l’expérience utilisateur, en leur offrant la possibilité de transférer l’intégralité de leur médiathèque en une seule opération, tout en conservant une organisation claire des fichiers.</w:t>
      </w:r>
    </w:p>
    <w:p w14:paraId="74255941" w14:textId="6A3BE0D9" w:rsidR="006F1B20" w:rsidRDefault="00167D6D" w:rsidP="00167D6D">
      <w:pPr>
        <w:pStyle w:val="Titre2"/>
      </w:pPr>
      <w:bookmarkStart w:id="58" w:name="_Toc188018119"/>
      <w:r>
        <w:t>Description des tests effectués</w:t>
      </w:r>
      <w:bookmarkEnd w:id="58"/>
    </w:p>
    <w:p w14:paraId="5BA81F3B" w14:textId="5D61047E" w:rsidR="006C681C" w:rsidRPr="006C681C" w:rsidRDefault="006C681C" w:rsidP="006C681C">
      <w:pPr>
        <w:rPr>
          <w:b/>
          <w:bCs/>
        </w:rPr>
      </w:pPr>
      <w:proofErr w:type="spellStart"/>
      <w:r w:rsidRPr="006C681C">
        <w:rPr>
          <w:b/>
          <w:bCs/>
        </w:rPr>
        <w:t>AddTitle_Click_Test</w:t>
      </w:r>
      <w:proofErr w:type="spellEnd"/>
    </w:p>
    <w:p w14:paraId="5BC3122B" w14:textId="77777777" w:rsidR="006C681C" w:rsidRDefault="006C681C" w:rsidP="006C681C">
      <w:r>
        <w:t xml:space="preserve">Le test </w:t>
      </w:r>
      <w:proofErr w:type="spellStart"/>
      <w:r>
        <w:t>AddTitle_Click_Test</w:t>
      </w:r>
      <w:proofErr w:type="spellEnd"/>
      <w:r>
        <w:t xml:space="preserve"> vérifie que la méthode associée au bouton "Ajouter des médias" fonctionne correctement.</w:t>
      </w:r>
    </w:p>
    <w:p w14:paraId="659CDF80" w14:textId="77777777" w:rsidR="006C681C" w:rsidRDefault="006C681C" w:rsidP="006C681C"/>
    <w:p w14:paraId="3175B1DF" w14:textId="2F57FF36" w:rsidR="006C681C" w:rsidRDefault="006C681C" w:rsidP="006C681C">
      <w:r>
        <w:t>Objectif :</w:t>
      </w:r>
    </w:p>
    <w:p w14:paraId="0B359214" w14:textId="77777777" w:rsidR="006C681C" w:rsidRDefault="006C681C" w:rsidP="006C681C">
      <w:pPr>
        <w:pStyle w:val="Paragraphedeliste"/>
        <w:numPr>
          <w:ilvl w:val="0"/>
          <w:numId w:val="32"/>
        </w:numPr>
      </w:pPr>
      <w:r>
        <w:t>Ajouter des fichiers sélectionnés via un dialogue à la médiathèque.</w:t>
      </w:r>
    </w:p>
    <w:p w14:paraId="2131C97B" w14:textId="77777777" w:rsidR="006C681C" w:rsidRDefault="006C681C" w:rsidP="006C681C">
      <w:pPr>
        <w:pStyle w:val="Paragraphedeliste"/>
        <w:numPr>
          <w:ilvl w:val="0"/>
          <w:numId w:val="32"/>
        </w:numPr>
      </w:pPr>
      <w:r>
        <w:t xml:space="preserve">Afficher les fichiers dans la </w:t>
      </w:r>
      <w:proofErr w:type="spellStart"/>
      <w:r>
        <w:t>ListView</w:t>
      </w:r>
      <w:proofErr w:type="spellEnd"/>
      <w:r>
        <w:t>.</w:t>
      </w:r>
    </w:p>
    <w:p w14:paraId="0E0B40B7" w14:textId="77777777" w:rsidR="006C681C" w:rsidRDefault="006C681C" w:rsidP="006C681C">
      <w:pPr>
        <w:pStyle w:val="Paragraphedeliste"/>
        <w:numPr>
          <w:ilvl w:val="0"/>
          <w:numId w:val="32"/>
        </w:numPr>
      </w:pPr>
      <w:r>
        <w:t>Mise en œuvre :</w:t>
      </w:r>
    </w:p>
    <w:p w14:paraId="60BE5577" w14:textId="77777777" w:rsidR="006C681C" w:rsidRDefault="006C681C" w:rsidP="006C681C"/>
    <w:p w14:paraId="00E19DC9" w14:textId="15D1EB74" w:rsidR="006C681C" w:rsidRDefault="006C681C" w:rsidP="006C681C">
      <w:r>
        <w:t>Simulation d’un dialogue retournant deux fichiers fictifs file1.mp3 et file2.png</w:t>
      </w:r>
      <w:r>
        <w:t>.</w:t>
      </w:r>
    </w:p>
    <w:p w14:paraId="6A6EDC8B" w14:textId="77777777" w:rsidR="006C681C" w:rsidRDefault="006C681C" w:rsidP="006C681C">
      <w:r>
        <w:t>Ajout des fichiers à la médiathèque et mise à jour de l’interface utilisateur.</w:t>
      </w:r>
    </w:p>
    <w:p w14:paraId="6D3413B7" w14:textId="77777777" w:rsidR="006C681C" w:rsidRDefault="006C681C" w:rsidP="006C681C"/>
    <w:p w14:paraId="3A0FA700" w14:textId="77777777" w:rsidR="006C681C" w:rsidRDefault="006C681C" w:rsidP="006C681C">
      <w:r>
        <w:t>Vérifications :</w:t>
      </w:r>
    </w:p>
    <w:p w14:paraId="05867C87" w14:textId="77777777" w:rsidR="006C681C" w:rsidRDefault="006C681C" w:rsidP="006C681C">
      <w:r>
        <w:t>La médiathèque contient 2 fichiers.</w:t>
      </w:r>
    </w:p>
    <w:p w14:paraId="1363EC23" w14:textId="77777777" w:rsidR="006C681C" w:rsidRDefault="006C681C" w:rsidP="006C681C">
      <w:r>
        <w:t>Les noms et types des fichiers sont corrects.</w:t>
      </w:r>
    </w:p>
    <w:p w14:paraId="7B66AAD1" w14:textId="77777777" w:rsidR="006C681C" w:rsidRDefault="006C681C" w:rsidP="006C681C">
      <w:r>
        <w:t xml:space="preserve">La </w:t>
      </w:r>
      <w:proofErr w:type="spellStart"/>
      <w:r>
        <w:t>ListView</w:t>
      </w:r>
      <w:proofErr w:type="spellEnd"/>
      <w:r>
        <w:t xml:space="preserve"> est mise à jour avec 2 entrées.</w:t>
      </w:r>
    </w:p>
    <w:p w14:paraId="116BE5C3" w14:textId="69ED727F" w:rsidR="004854D7" w:rsidRDefault="006C681C" w:rsidP="006C681C">
      <w:r w:rsidRPr="00DA2C6E">
        <w:rPr>
          <w:b/>
          <w:bCs/>
        </w:rPr>
        <w:t>Conclusion :</w:t>
      </w:r>
      <w:r>
        <w:t xml:space="preserve"> Le test confirme que la méthode gère correctement l’ajout de fichier</w:t>
      </w:r>
      <w:r w:rsidR="00DA2C6E">
        <w:t>s.</w:t>
      </w:r>
      <w:r>
        <w:t xml:space="preserve"> </w:t>
      </w:r>
    </w:p>
    <w:p w14:paraId="3D574759" w14:textId="77777777" w:rsidR="00DA2C6E" w:rsidRDefault="00DA2C6E" w:rsidP="006C681C"/>
    <w:p w14:paraId="4749E045" w14:textId="292AB4CA" w:rsidR="00DA2C6E" w:rsidRPr="004854D7" w:rsidRDefault="00DA2C6E" w:rsidP="00EA2684">
      <w:pPr>
        <w:pStyle w:val="Titre2"/>
      </w:pPr>
      <w:r>
        <w:t>Bilan</w:t>
      </w:r>
    </w:p>
    <w:p w14:paraId="628669EF" w14:textId="77777777" w:rsidR="004854D7" w:rsidRPr="004F1322" w:rsidRDefault="004854D7" w:rsidP="004854D7">
      <w:pPr>
        <w:pStyle w:val="Titre3"/>
        <w:spacing w:after="240"/>
        <w:jc w:val="both"/>
      </w:pPr>
      <w:bookmarkStart w:id="59" w:name="_Toc188018121"/>
      <w:r w:rsidRPr="004F1322">
        <w:t>Erreurs restantes</w:t>
      </w:r>
      <w:bookmarkEnd w:id="59"/>
    </w:p>
    <w:p w14:paraId="599AE9AA" w14:textId="77777777" w:rsidR="004854D7" w:rsidRPr="004F1322" w:rsidRDefault="004854D7" w:rsidP="004854D7">
      <w:pPr>
        <w:spacing w:after="240"/>
        <w:jc w:val="both"/>
      </w:pPr>
      <w:r w:rsidRPr="004F1322">
        <w:t>Une des erreurs majeures qui n’a pas pu être corrigée dans ce projet concerne le téléchargement des fichiers disponibles sur le réseau. Bien que les médiathèques soient correctement identifiées et affichées dans l'interface, leur contenu reste inaccessible pour les utilisateurs. Cela signifie que les fichiers contenus dans ces médiathèques ne peuvent ni être visualisés ni téléchargés comme prévu initialement.</w:t>
      </w:r>
    </w:p>
    <w:p w14:paraId="2702F18E" w14:textId="77777777" w:rsidR="004854D7" w:rsidRPr="004F1322" w:rsidRDefault="004854D7" w:rsidP="004854D7">
      <w:pPr>
        <w:pStyle w:val="Titre3"/>
        <w:jc w:val="both"/>
      </w:pPr>
      <w:bookmarkStart w:id="60" w:name="_Toc188018122"/>
      <w:r w:rsidRPr="004F1322">
        <w:t>Stories</w:t>
      </w:r>
      <w:bookmarkEnd w:id="60"/>
    </w:p>
    <w:p w14:paraId="36F9A369" w14:textId="77777777" w:rsidR="004854D7" w:rsidRPr="004F1322" w:rsidRDefault="004854D7" w:rsidP="004854D7">
      <w:pPr>
        <w:ind w:left="426"/>
        <w:jc w:val="both"/>
      </w:pPr>
    </w:p>
    <w:p w14:paraId="21FED048" w14:textId="77777777" w:rsidR="004854D7" w:rsidRDefault="004854D7" w:rsidP="004854D7">
      <w:pPr>
        <w:jc w:val="both"/>
      </w:pPr>
      <w:r w:rsidRPr="004F1322">
        <w:t>Au début du projet, lors de la conception de</w:t>
      </w:r>
      <w:r>
        <w:t xml:space="preserve"> mes</w:t>
      </w:r>
      <w:r w:rsidRPr="004F1322">
        <w:t xml:space="preserve"> user stories, l’objectif était de donner à l’utilisateur la possibilité de charger individuellement les fichiers de sa médiathèque vers le réseau. Cette approche semblait intuitive et flexible pour gérer des fichiers spécifiques. Cependant, en avançant dans le développement, j’ai constaté que cette fonctionnalité était trop limitée et peu adaptée aux besoins réels des utilisateurs.</w:t>
      </w:r>
    </w:p>
    <w:p w14:paraId="2388FA5F" w14:textId="77777777" w:rsidR="00184E49" w:rsidRDefault="00184E49" w:rsidP="004854D7">
      <w:pPr>
        <w:jc w:val="both"/>
      </w:pPr>
    </w:p>
    <w:p w14:paraId="0314DBBF" w14:textId="77777777" w:rsidR="00184E49" w:rsidRDefault="00184E49" w:rsidP="004854D7">
      <w:pPr>
        <w:jc w:val="both"/>
      </w:pPr>
    </w:p>
    <w:p w14:paraId="519C8AC3" w14:textId="77777777" w:rsidR="00184E49" w:rsidRDefault="00184E49" w:rsidP="004854D7">
      <w:pPr>
        <w:jc w:val="both"/>
      </w:pPr>
    </w:p>
    <w:p w14:paraId="528718A9" w14:textId="77777777" w:rsidR="00184E49" w:rsidRDefault="00184E49" w:rsidP="004854D7">
      <w:pPr>
        <w:jc w:val="both"/>
      </w:pPr>
    </w:p>
    <w:p w14:paraId="13F5FA44" w14:textId="77777777" w:rsidR="00184E49" w:rsidRDefault="00184E49" w:rsidP="004854D7">
      <w:pPr>
        <w:jc w:val="both"/>
      </w:pPr>
    </w:p>
    <w:p w14:paraId="22F89F82" w14:textId="77777777" w:rsidR="00184E49" w:rsidRDefault="00184E49" w:rsidP="004854D7">
      <w:pPr>
        <w:jc w:val="both"/>
      </w:pPr>
    </w:p>
    <w:p w14:paraId="37FED751" w14:textId="58FFC31F" w:rsidR="00BD1A66" w:rsidRDefault="00BD1A66" w:rsidP="004854D7">
      <w:pPr>
        <w:jc w:val="both"/>
      </w:pPr>
    </w:p>
    <w:p w14:paraId="5CD5CB77" w14:textId="674003DC" w:rsidR="00BD1A66" w:rsidRDefault="00BD1A66" w:rsidP="00BD1A66">
      <w:pPr>
        <w:pStyle w:val="Titre3"/>
      </w:pPr>
      <w:bookmarkStart w:id="61" w:name="_Toc188018123"/>
      <w:r>
        <w:t>Dette technique</w:t>
      </w:r>
      <w:bookmarkEnd w:id="61"/>
    </w:p>
    <w:p w14:paraId="757366EA" w14:textId="04DC53F2" w:rsidR="0046138B" w:rsidRDefault="00752946" w:rsidP="0046138B">
      <w:r>
        <w:t xml:space="preserve">Indiqué avec des TODO dans le code, je suis conscient que </w:t>
      </w:r>
      <w:r w:rsidR="00DA2C6E">
        <w:t>les fonctionnalités suivantes</w:t>
      </w:r>
      <w:r>
        <w:t xml:space="preserve"> n’ont pas été mis en place :</w:t>
      </w:r>
    </w:p>
    <w:p w14:paraId="2095E5D6" w14:textId="77777777" w:rsidR="00752946" w:rsidRPr="0046138B" w:rsidRDefault="00752946" w:rsidP="0046138B"/>
    <w:p w14:paraId="2DC83627" w14:textId="01EDF102" w:rsidR="00184E49" w:rsidRPr="000B34EF" w:rsidRDefault="00184E49" w:rsidP="00184E49">
      <w:pPr>
        <w:rPr>
          <w:b/>
          <w:bCs/>
        </w:rPr>
      </w:pPr>
      <w:r w:rsidRPr="00184E49">
        <w:rPr>
          <w:b/>
          <w:bCs/>
        </w:rPr>
        <w:t xml:space="preserve">Affichage des médias disponibles dans les médiathèques </w:t>
      </w:r>
      <w:r w:rsidRPr="00184E49">
        <w:rPr>
          <w:b/>
          <w:bCs/>
        </w:rPr>
        <w:t>du réseau</w:t>
      </w:r>
      <w:r w:rsidRPr="00184E49">
        <w:rPr>
          <w:b/>
          <w:bCs/>
        </w:rPr>
        <w:t xml:space="preserve"> :</w:t>
      </w:r>
    </w:p>
    <w:p w14:paraId="74D240B8" w14:textId="77777777" w:rsidR="00184E49" w:rsidRDefault="00184E49" w:rsidP="00184E49">
      <w:r>
        <w:t>Méthode concernée : listViewRemoteMediatheques_SelectedIndexChanged_1</w:t>
      </w:r>
    </w:p>
    <w:p w14:paraId="4109C8C8" w14:textId="65E3E488" w:rsidR="00184E49" w:rsidRDefault="00184E49" w:rsidP="00184E49">
      <w:r>
        <w:t>Cette méthode doit permettre d'afficher les fichiers médias présents dans une médiathèque distante lorsqu'un utilisateur sélectionne une médiathèque dans la liste des médiathèques disponibles</w:t>
      </w:r>
      <w:r w:rsidR="000B34EF">
        <w:t>.</w:t>
      </w:r>
    </w:p>
    <w:p w14:paraId="1CFA8F1C" w14:textId="77777777" w:rsidR="00184E49" w:rsidRDefault="00184E49" w:rsidP="00184E49"/>
    <w:p w14:paraId="63D9A2D6" w14:textId="5350F2B9" w:rsidR="00184E49" w:rsidRPr="00184E49" w:rsidRDefault="00184E49" w:rsidP="00184E49">
      <w:pPr>
        <w:rPr>
          <w:b/>
          <w:bCs/>
        </w:rPr>
      </w:pPr>
      <w:r w:rsidRPr="00184E49">
        <w:rPr>
          <w:b/>
          <w:bCs/>
        </w:rPr>
        <w:t>Téléchargement des médias des médiathèques disponibles :</w:t>
      </w:r>
    </w:p>
    <w:p w14:paraId="2F48CE59" w14:textId="77777777" w:rsidR="00184E49" w:rsidRDefault="00184E49" w:rsidP="00184E49">
      <w:r>
        <w:t xml:space="preserve">Méthode concernée : </w:t>
      </w:r>
      <w:proofErr w:type="spellStart"/>
      <w:r>
        <w:t>download_media_Click</w:t>
      </w:r>
      <w:proofErr w:type="spellEnd"/>
    </w:p>
    <w:p w14:paraId="2D09A0C2" w14:textId="77777777" w:rsidR="000B34EF" w:rsidRDefault="00184E49" w:rsidP="00184E49">
      <w:r>
        <w:t xml:space="preserve">Cette méthode doit permettre aux utilisateurs de télécharger des fichiers médias depuis une médiathèque distante sélectionnée. </w:t>
      </w:r>
    </w:p>
    <w:p w14:paraId="172107AC" w14:textId="4473E449" w:rsidR="00184E49" w:rsidRDefault="00184E49" w:rsidP="00184E49">
      <w:r>
        <w:t>Cela inclut :</w:t>
      </w:r>
    </w:p>
    <w:p w14:paraId="69301511" w14:textId="7FD8D833" w:rsidR="00184E49" w:rsidRDefault="00184E49" w:rsidP="00184E49">
      <w:r>
        <w:t xml:space="preserve">La récupération des fichiers via un protocole </w:t>
      </w:r>
      <w:r>
        <w:t>utilisé.</w:t>
      </w:r>
    </w:p>
    <w:p w14:paraId="74A5273B" w14:textId="77777777" w:rsidR="00184E49" w:rsidRDefault="00184E49" w:rsidP="00184E49">
      <w:r>
        <w:t>Le stockage local des fichiers téléchargés.</w:t>
      </w:r>
    </w:p>
    <w:p w14:paraId="57DE0926" w14:textId="77777777" w:rsidR="00AA0785" w:rsidRPr="004F1322" w:rsidRDefault="006F1B20" w:rsidP="00992BFA">
      <w:pPr>
        <w:pStyle w:val="Titre2"/>
        <w:jc w:val="both"/>
        <w:rPr>
          <w:i w:val="0"/>
        </w:rPr>
      </w:pPr>
      <w:bookmarkStart w:id="62" w:name="_Toc188018124"/>
      <w:r w:rsidRPr="004F1322">
        <w:rPr>
          <w:i w:val="0"/>
        </w:rPr>
        <w:t>Recours à l’intelligence artificielle</w:t>
      </w:r>
      <w:bookmarkEnd w:id="62"/>
    </w:p>
    <w:p w14:paraId="7C11DE6D" w14:textId="5604D428" w:rsidR="006F1B20" w:rsidRPr="004F1322" w:rsidRDefault="00992BFA" w:rsidP="00992BFA">
      <w:pPr>
        <w:pStyle w:val="En-tte"/>
        <w:spacing w:after="240"/>
        <w:jc w:val="both"/>
        <w:rPr>
          <w:rFonts w:cs="Arial"/>
        </w:rPr>
      </w:pPr>
      <w:r w:rsidRPr="004F1322">
        <w:rPr>
          <w:rFonts w:cs="Arial"/>
        </w:rPr>
        <w:t xml:space="preserve">Dans le cadre du développement de </w:t>
      </w:r>
      <w:r w:rsidRPr="004F1322">
        <w:rPr>
          <w:rFonts w:cs="Arial"/>
          <w:b/>
          <w:bCs/>
        </w:rPr>
        <w:t>BitRuisseau</w:t>
      </w:r>
      <w:r w:rsidRPr="004F1322">
        <w:rPr>
          <w:rFonts w:cs="Arial"/>
        </w:rPr>
        <w:t>, l’intelligence artificielle a été utilisée principalement pour optimiser certaines étapes du processus de conception et de programmation. Voici les principaux cas où l’IA a joué un rôle :</w:t>
      </w:r>
    </w:p>
    <w:p w14:paraId="3A5D9605" w14:textId="40317ED7" w:rsidR="00992BFA" w:rsidRPr="004F1322" w:rsidRDefault="00992BFA" w:rsidP="00992BFA">
      <w:pPr>
        <w:pStyle w:val="En-tte"/>
        <w:spacing w:after="240"/>
        <w:jc w:val="both"/>
        <w:rPr>
          <w:rFonts w:cs="Arial"/>
        </w:rPr>
      </w:pPr>
      <w:r w:rsidRPr="004F1322">
        <w:rPr>
          <w:rFonts w:cs="Arial"/>
        </w:rPr>
        <w:t>Suggestions pour améliorer l’efficacité du code, notamment lors de la mise en place du protocole P2P ou de gestion de bibliothèque multimédia.</w:t>
      </w:r>
    </w:p>
    <w:p w14:paraId="1FBE5C28" w14:textId="3D498719" w:rsidR="00992BFA" w:rsidRPr="004F1322" w:rsidRDefault="00992BFA" w:rsidP="00F923AB">
      <w:pPr>
        <w:pStyle w:val="En-tte"/>
        <w:jc w:val="both"/>
        <w:rPr>
          <w:rFonts w:cs="Arial"/>
        </w:rPr>
      </w:pPr>
      <w:r w:rsidRPr="004F1322">
        <w:rPr>
          <w:rFonts w:cs="Arial"/>
        </w:rPr>
        <w:t>Correction proactive d’erreurs syntaxiques ou logiques, ce qui a permis de réduire le temps passé sur le débogage.</w:t>
      </w:r>
    </w:p>
    <w:p w14:paraId="2ED330F7" w14:textId="77777777" w:rsidR="00992BFA" w:rsidRPr="004F1322" w:rsidRDefault="00992BFA" w:rsidP="00F923AB">
      <w:pPr>
        <w:pStyle w:val="En-tte"/>
        <w:jc w:val="both"/>
        <w:rPr>
          <w:rFonts w:cs="Arial"/>
        </w:rPr>
      </w:pPr>
    </w:p>
    <w:p w14:paraId="76DEA0CB" w14:textId="4531A5C3" w:rsidR="00992BFA" w:rsidRPr="004F1322" w:rsidRDefault="00992BFA" w:rsidP="00992BFA">
      <w:pPr>
        <w:pStyle w:val="Titre3"/>
      </w:pPr>
      <w:bookmarkStart w:id="63" w:name="_Toc188018125"/>
      <w:r w:rsidRPr="004F1322">
        <w:t>Documentation et recherche</w:t>
      </w:r>
      <w:bookmarkEnd w:id="63"/>
    </w:p>
    <w:p w14:paraId="5E9CCABF" w14:textId="55CB802F" w:rsidR="00992BFA" w:rsidRPr="004F1322" w:rsidRDefault="00992BFA" w:rsidP="00992BFA">
      <w:pPr>
        <w:pStyle w:val="En-tte"/>
        <w:jc w:val="both"/>
        <w:rPr>
          <w:rFonts w:cs="Arial"/>
        </w:rPr>
      </w:pPr>
      <w:r w:rsidRPr="004F1322">
        <w:rPr>
          <w:rFonts w:cs="Arial"/>
        </w:rPr>
        <w:t>L’IA a été utilisée pour rechercher des exemples et des bonnes pratiques dans des bases de données techniques ou des forums en ligne. Cela a facilité l’intégration des bibliothèques nécessaires, comme celles utilisées pour gérer les fichiers multimédias ou renforcer la sécurité du transfert.</w:t>
      </w:r>
    </w:p>
    <w:p w14:paraId="30848F82" w14:textId="77777777" w:rsidR="00992BFA" w:rsidRPr="004F1322" w:rsidRDefault="00992BFA" w:rsidP="00992BFA">
      <w:pPr>
        <w:pStyle w:val="En-tte"/>
        <w:jc w:val="both"/>
        <w:rPr>
          <w:rFonts w:cs="Arial"/>
        </w:rPr>
      </w:pPr>
    </w:p>
    <w:p w14:paraId="1E102EAC" w14:textId="5577159C" w:rsidR="00992BFA" w:rsidRPr="004F1322" w:rsidRDefault="00992BFA" w:rsidP="00992BFA">
      <w:pPr>
        <w:pStyle w:val="Titre3"/>
      </w:pPr>
      <w:bookmarkStart w:id="64" w:name="_Toc188018126"/>
      <w:r w:rsidRPr="004F1322">
        <w:t>Génération d’idées de conception</w:t>
      </w:r>
      <w:bookmarkEnd w:id="64"/>
    </w:p>
    <w:p w14:paraId="6561D065" w14:textId="6DDB5037" w:rsidR="00992BFA" w:rsidRPr="004F1322" w:rsidRDefault="00992BFA" w:rsidP="00992BFA">
      <w:pPr>
        <w:pStyle w:val="En-tte"/>
        <w:jc w:val="both"/>
        <w:rPr>
          <w:rFonts w:cs="Arial"/>
        </w:rPr>
      </w:pPr>
      <w:r w:rsidRPr="004F1322">
        <w:rPr>
          <w:rFonts w:cs="Arial"/>
        </w:rPr>
        <w:t>Des modèles d’IA génératifs ont aidé à explorer des idées pour l’interface utilisateur (UI/UX). Par exemple, des suggestions ont été proposées pour la disposition des éléments afin d’améliorer l’ergonomie.</w:t>
      </w:r>
    </w:p>
    <w:p w14:paraId="5CC0F26D" w14:textId="77777777" w:rsidR="00D226E3" w:rsidRPr="004F1322" w:rsidRDefault="00D226E3" w:rsidP="00992BFA">
      <w:pPr>
        <w:pStyle w:val="En-tte"/>
        <w:jc w:val="both"/>
        <w:rPr>
          <w:rFonts w:cs="Arial"/>
        </w:rPr>
      </w:pPr>
    </w:p>
    <w:p w14:paraId="282D686C" w14:textId="3209F3F4" w:rsidR="00D226E3" w:rsidRPr="004F1322" w:rsidRDefault="00D226E3" w:rsidP="00D226E3">
      <w:pPr>
        <w:pStyle w:val="En-tte"/>
        <w:jc w:val="both"/>
        <w:rPr>
          <w:rFonts w:cs="Arial"/>
          <w:lang w:val="fr-CH"/>
        </w:rPr>
      </w:pPr>
      <w:r w:rsidRPr="004F1322">
        <w:rPr>
          <w:rFonts w:cs="Arial"/>
          <w:lang w:val="fr-CH"/>
        </w:rPr>
        <w:t>L’IA a été un excellent assistant, mais elle a eu des limites :</w:t>
      </w:r>
    </w:p>
    <w:p w14:paraId="710BC588" w14:textId="77777777" w:rsidR="00D226E3" w:rsidRPr="004F1322" w:rsidRDefault="00D226E3" w:rsidP="00D226E3">
      <w:pPr>
        <w:pStyle w:val="En-tte"/>
        <w:numPr>
          <w:ilvl w:val="0"/>
          <w:numId w:val="30"/>
        </w:numPr>
        <w:jc w:val="both"/>
        <w:rPr>
          <w:rFonts w:cs="Arial"/>
          <w:lang w:val="fr-CH"/>
        </w:rPr>
      </w:pPr>
      <w:r w:rsidRPr="004F1322">
        <w:rPr>
          <w:rFonts w:cs="Arial"/>
          <w:lang w:val="fr-CH"/>
        </w:rPr>
        <w:t>Les décisions complexes nécessitent une compréhension du contexte et une expertise humaine, que l’IA ne peut pas entièrement remplacer.</w:t>
      </w:r>
    </w:p>
    <w:p w14:paraId="6BA5EB7D" w14:textId="77777777" w:rsidR="00D226E3" w:rsidRPr="004F1322" w:rsidRDefault="00D226E3" w:rsidP="00D226E3">
      <w:pPr>
        <w:pStyle w:val="En-tte"/>
        <w:numPr>
          <w:ilvl w:val="0"/>
          <w:numId w:val="30"/>
        </w:numPr>
        <w:jc w:val="both"/>
        <w:rPr>
          <w:rFonts w:cs="Arial"/>
          <w:lang w:val="fr-CH"/>
        </w:rPr>
      </w:pPr>
      <w:r w:rsidRPr="004F1322">
        <w:rPr>
          <w:rFonts w:cs="Arial"/>
          <w:lang w:val="fr-CH"/>
        </w:rPr>
        <w:t>Certaines suggestions de l’IA manquent de précision ou ne prennent pas en compte des considérations spécifiques au projet.</w:t>
      </w:r>
    </w:p>
    <w:p w14:paraId="1F1E80BF" w14:textId="77777777" w:rsidR="00D226E3" w:rsidRPr="004F1322" w:rsidRDefault="00D226E3" w:rsidP="00992BFA">
      <w:pPr>
        <w:pStyle w:val="En-tte"/>
        <w:jc w:val="both"/>
        <w:rPr>
          <w:rFonts w:cs="Arial"/>
          <w:lang w:val="fr-CH"/>
        </w:rPr>
      </w:pPr>
    </w:p>
    <w:p w14:paraId="1519A816" w14:textId="77777777" w:rsidR="006F1B20" w:rsidRPr="004F1322" w:rsidRDefault="006F1B20" w:rsidP="00F923AB">
      <w:pPr>
        <w:pStyle w:val="En-tte"/>
        <w:jc w:val="both"/>
        <w:rPr>
          <w:rFonts w:cs="Arial"/>
        </w:rPr>
      </w:pPr>
    </w:p>
    <w:p w14:paraId="7A95DF4D" w14:textId="5A2FBFDD" w:rsidR="0049659A" w:rsidRPr="004F1322" w:rsidRDefault="00AA0785" w:rsidP="00882A6F">
      <w:pPr>
        <w:pStyle w:val="Titre1"/>
        <w:tabs>
          <w:tab w:val="num" w:pos="360"/>
        </w:tabs>
        <w:jc w:val="both"/>
      </w:pPr>
      <w:bookmarkStart w:id="65" w:name="_Toc25553328"/>
      <w:bookmarkStart w:id="66" w:name="_Toc71703263"/>
      <w:bookmarkStart w:id="67" w:name="_Toc188018127"/>
      <w:r w:rsidRPr="004F1322">
        <w:lastRenderedPageBreak/>
        <w:t>C</w:t>
      </w:r>
      <w:bookmarkEnd w:id="65"/>
      <w:bookmarkEnd w:id="66"/>
      <w:r w:rsidR="00684B3D" w:rsidRPr="004F1322">
        <w:t>onclusions</w:t>
      </w:r>
      <w:bookmarkEnd w:id="67"/>
    </w:p>
    <w:p w14:paraId="62A47E90" w14:textId="77777777" w:rsidR="00AA0785" w:rsidRPr="004F1322" w:rsidRDefault="00A36B96" w:rsidP="00F923AB">
      <w:pPr>
        <w:pStyle w:val="Titre3"/>
        <w:jc w:val="both"/>
      </w:pPr>
      <w:bookmarkStart w:id="68" w:name="_Toc188018128"/>
      <w:r w:rsidRPr="004F1322">
        <w:t>Ce que vous appris (ou pas), les progrès que vous avez fait (ou pas)</w:t>
      </w:r>
      <w:bookmarkEnd w:id="68"/>
    </w:p>
    <w:p w14:paraId="2617FA5A" w14:textId="77777777" w:rsidR="00397804" w:rsidRPr="004F1322" w:rsidRDefault="00397804" w:rsidP="00F923AB">
      <w:pPr>
        <w:pStyle w:val="Paragraphedeliste"/>
        <w:numPr>
          <w:ilvl w:val="0"/>
          <w:numId w:val="29"/>
        </w:numPr>
        <w:jc w:val="both"/>
      </w:pPr>
      <w:r w:rsidRPr="004F1322">
        <w:t>Protocole P2P : J’ai acquis une compréhension approfondie des systèmes décentralisés et de la gestion des connexions entre pairs.</w:t>
      </w:r>
    </w:p>
    <w:p w14:paraId="5CA8E465" w14:textId="77777777" w:rsidR="00397804" w:rsidRPr="004F1322" w:rsidRDefault="00397804" w:rsidP="00F923AB">
      <w:pPr>
        <w:pStyle w:val="Paragraphedeliste"/>
        <w:jc w:val="both"/>
      </w:pPr>
    </w:p>
    <w:p w14:paraId="00EC2804" w14:textId="7CBA49FB" w:rsidR="00397804" w:rsidRPr="004F1322" w:rsidRDefault="00397804" w:rsidP="00F923AB">
      <w:pPr>
        <w:pStyle w:val="Paragraphedeliste"/>
        <w:numPr>
          <w:ilvl w:val="0"/>
          <w:numId w:val="29"/>
        </w:numPr>
        <w:jc w:val="both"/>
      </w:pPr>
      <w:r w:rsidRPr="004F1322">
        <w:t>Développement C# : Ce projet a renforcé mes compétences en programmation C#, en particulier dans la gestion des fichiers multimédias et l’interface utilisateur.</w:t>
      </w:r>
    </w:p>
    <w:p w14:paraId="29327C9D" w14:textId="77777777" w:rsidR="00397804" w:rsidRPr="004F1322" w:rsidRDefault="00397804" w:rsidP="00F923AB">
      <w:pPr>
        <w:jc w:val="both"/>
      </w:pPr>
    </w:p>
    <w:p w14:paraId="097C85CE" w14:textId="7EC7C258" w:rsidR="00397804" w:rsidRPr="004F1322" w:rsidRDefault="00397804" w:rsidP="00F923AB">
      <w:pPr>
        <w:pStyle w:val="Paragraphedeliste"/>
        <w:numPr>
          <w:ilvl w:val="0"/>
          <w:numId w:val="29"/>
        </w:numPr>
        <w:jc w:val="both"/>
      </w:pPr>
      <w:r w:rsidRPr="004F1322">
        <w:t>Interface utilisateur (UI/UX) : J’ai appris à concevoir une interface intuitive et à intégrer des retours utilisateurs pour l’améliorer.</w:t>
      </w:r>
    </w:p>
    <w:p w14:paraId="0D9CA517" w14:textId="77777777" w:rsidR="00397804" w:rsidRPr="004F1322" w:rsidRDefault="00397804" w:rsidP="00F923AB">
      <w:pPr>
        <w:jc w:val="both"/>
      </w:pPr>
    </w:p>
    <w:p w14:paraId="48EEBD2D" w14:textId="77777777" w:rsidR="00397804" w:rsidRPr="004F1322" w:rsidRDefault="00397804" w:rsidP="00F923AB">
      <w:pPr>
        <w:jc w:val="both"/>
      </w:pPr>
    </w:p>
    <w:p w14:paraId="62BD7499" w14:textId="77777777" w:rsidR="00397804" w:rsidRPr="004F1322" w:rsidRDefault="00397804" w:rsidP="00F923AB">
      <w:pPr>
        <w:jc w:val="both"/>
      </w:pPr>
    </w:p>
    <w:p w14:paraId="7A7BA0DE" w14:textId="2832EF40" w:rsidR="00397804" w:rsidRPr="004F1322" w:rsidRDefault="00AA0785" w:rsidP="00F923AB">
      <w:pPr>
        <w:pStyle w:val="Titre3"/>
        <w:spacing w:after="240"/>
        <w:jc w:val="both"/>
      </w:pPr>
      <w:bookmarkStart w:id="69" w:name="_Toc188018129"/>
      <w:r w:rsidRPr="004F1322">
        <w:t>Difficultés particulières</w:t>
      </w:r>
      <w:bookmarkEnd w:id="69"/>
    </w:p>
    <w:p w14:paraId="278FE49A" w14:textId="510C090D" w:rsidR="00397804" w:rsidRPr="004F1322" w:rsidRDefault="00397804" w:rsidP="00F923AB">
      <w:pPr>
        <w:jc w:val="both"/>
      </w:pPr>
      <w:r w:rsidRPr="004F1322">
        <w:t>Gestion des connexions P2P : La gestion simultanée de multiples connexions tout en maintenant une stabilité a nécessité des ajustements fréquents.</w:t>
      </w:r>
    </w:p>
    <w:p w14:paraId="5EBFE906" w14:textId="77777777" w:rsidR="00397804" w:rsidRPr="004F1322" w:rsidRDefault="00397804" w:rsidP="00F923AB">
      <w:pPr>
        <w:jc w:val="both"/>
      </w:pPr>
    </w:p>
    <w:p w14:paraId="7B31F586" w14:textId="77777777" w:rsidR="00A36B96" w:rsidRPr="004F1322" w:rsidRDefault="00A36B96" w:rsidP="00F923AB">
      <w:pPr>
        <w:pStyle w:val="Titre3"/>
        <w:spacing w:after="240"/>
        <w:jc w:val="both"/>
      </w:pPr>
      <w:bookmarkStart w:id="70" w:name="_Toc188018130"/>
      <w:r w:rsidRPr="004F1322">
        <w:t>Ce que vous pensez de votre travail</w:t>
      </w:r>
      <w:bookmarkEnd w:id="70"/>
    </w:p>
    <w:p w14:paraId="43E0128E" w14:textId="13F05109" w:rsidR="00397804" w:rsidRPr="004F1322" w:rsidRDefault="00397804" w:rsidP="00F923AB">
      <w:pPr>
        <w:jc w:val="both"/>
      </w:pPr>
      <w:r w:rsidRPr="004F1322">
        <w:t>Dans l’ensemble, je suis satisfait du travail accompli. Le projet atteint ses objectifs principaux, notamment le partage de fichiers via le protocole P2P, la gestion d’une bibliothèque multimédia et la création de playlists. Cependant, je reconnais qu’il reste des marges d’amélioration, notamment en termes de performances et de nouvelles fonctionnalités.</w:t>
      </w:r>
    </w:p>
    <w:p w14:paraId="2ECC38D2" w14:textId="77777777" w:rsidR="00397804" w:rsidRPr="004F1322" w:rsidRDefault="00397804" w:rsidP="00F923AB">
      <w:pPr>
        <w:jc w:val="both"/>
      </w:pPr>
    </w:p>
    <w:p w14:paraId="58F951D1" w14:textId="77777777" w:rsidR="00397804" w:rsidRPr="004F1322" w:rsidRDefault="00397804" w:rsidP="00F923AB">
      <w:pPr>
        <w:jc w:val="both"/>
      </w:pPr>
    </w:p>
    <w:p w14:paraId="5EE093A8" w14:textId="5ED5E0E5" w:rsidR="00397804" w:rsidRPr="004F1322" w:rsidRDefault="00AA0785" w:rsidP="00F923AB">
      <w:pPr>
        <w:pStyle w:val="Titre3"/>
        <w:spacing w:after="240"/>
        <w:jc w:val="both"/>
      </w:pPr>
      <w:bookmarkStart w:id="71" w:name="_Toc188018131"/>
      <w:r w:rsidRPr="004F1322">
        <w:t>Suites possibles pour le projet (évolutions &amp; améliorations)</w:t>
      </w:r>
      <w:bookmarkEnd w:id="71"/>
    </w:p>
    <w:p w14:paraId="45149E8F" w14:textId="4BDBB984" w:rsidR="00591119" w:rsidRPr="004F1322" w:rsidRDefault="00397804" w:rsidP="00F923AB">
      <w:pPr>
        <w:jc w:val="both"/>
        <w:rPr>
          <w:szCs w:val="14"/>
        </w:rPr>
      </w:pPr>
      <w:r w:rsidRPr="004F1322">
        <w:rPr>
          <w:szCs w:val="14"/>
        </w:rPr>
        <w:t>Fragmenter les fichiers pour repartir un fragment à chaque nœud du réseau pour améliorer le téléchargement des fichiers et éviter des erreurs possibles.</w:t>
      </w:r>
    </w:p>
    <w:sectPr w:rsidR="00591119" w:rsidRPr="004F1322">
      <w:headerReference w:type="default" r:id="rId18"/>
      <w:footerReference w:type="default" r:id="rId19"/>
      <w:headerReference w:type="first" r:id="rId20"/>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D179" w14:textId="77777777" w:rsidR="00DB5F85" w:rsidRDefault="00DB5F85">
      <w:r>
        <w:separator/>
      </w:r>
    </w:p>
  </w:endnote>
  <w:endnote w:type="continuationSeparator" w:id="0">
    <w:p w14:paraId="6C80DA56" w14:textId="77777777" w:rsidR="00DB5F85" w:rsidRDefault="00DB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C848" w14:textId="30BE3D50" w:rsidR="00217715" w:rsidRDefault="00F53ED8">
    <w:pPr>
      <w:pStyle w:val="Pieddepage"/>
      <w:pBdr>
        <w:top w:val="single" w:sz="4" w:space="1" w:color="auto"/>
      </w:pBdr>
      <w:rPr>
        <w:sz w:val="16"/>
        <w:szCs w:val="16"/>
      </w:rPr>
    </w:pPr>
    <w:r w:rsidRPr="00265744">
      <w:rPr>
        <w:sz w:val="16"/>
        <w:szCs w:val="16"/>
      </w:rPr>
      <w:tab/>
    </w:r>
    <w:r w:rsidRPr="00265744">
      <w:rPr>
        <w:rStyle w:val="Numrodepage"/>
        <w:sz w:val="16"/>
        <w:szCs w:val="16"/>
      </w:rPr>
      <w:fldChar w:fldCharType="begin"/>
    </w:r>
    <w:r w:rsidRPr="00265744">
      <w:rPr>
        <w:rStyle w:val="Numrodepage"/>
        <w:sz w:val="16"/>
        <w:szCs w:val="16"/>
      </w:rPr>
      <w:instrText xml:space="preserve"> PAGE </w:instrText>
    </w:r>
    <w:r w:rsidRPr="00265744">
      <w:rPr>
        <w:rStyle w:val="Numrodepage"/>
        <w:sz w:val="16"/>
        <w:szCs w:val="16"/>
      </w:rPr>
      <w:fldChar w:fldCharType="separate"/>
    </w:r>
    <w:r w:rsidR="00E655DA">
      <w:rPr>
        <w:rStyle w:val="Numrodepage"/>
        <w:noProof/>
        <w:sz w:val="16"/>
        <w:szCs w:val="16"/>
      </w:rPr>
      <w:t>7</w:t>
    </w:r>
    <w:r w:rsidRPr="00265744">
      <w:rPr>
        <w:rStyle w:val="Numrodepage"/>
        <w:sz w:val="16"/>
        <w:szCs w:val="16"/>
      </w:rPr>
      <w:fldChar w:fldCharType="end"/>
    </w:r>
    <w:r w:rsidR="00217715">
      <w:rPr>
        <w:sz w:val="16"/>
        <w:szCs w:val="16"/>
      </w:rPr>
      <w:t xml:space="preserve"> </w:t>
    </w:r>
    <w:r w:rsidR="00217715">
      <w:rPr>
        <w:sz w:val="16"/>
        <w:szCs w:val="16"/>
      </w:rPr>
      <w:tab/>
    </w:r>
  </w:p>
  <w:p w14:paraId="5D71AA4B" w14:textId="70FCCB29" w:rsidR="00F53ED8" w:rsidRPr="00265744" w:rsidRDefault="00265744">
    <w:pPr>
      <w:pStyle w:val="Pieddepage"/>
      <w:pBdr>
        <w:top w:val="single" w:sz="4" w:space="1" w:color="auto"/>
      </w:pBdr>
      <w:rPr>
        <w:sz w:val="16"/>
        <w:szCs w:val="16"/>
      </w:rPr>
    </w:pPr>
    <w:r w:rsidRPr="00265744">
      <w:rPr>
        <w:sz w:val="16"/>
        <w:szCs w:val="16"/>
      </w:rPr>
      <w:t xml:space="preserve">Dernière </w:t>
    </w:r>
    <w:proofErr w:type="spellStart"/>
    <w:r w:rsidRPr="00265744">
      <w:rPr>
        <w:sz w:val="16"/>
        <w:szCs w:val="16"/>
      </w:rPr>
      <w:t>modif</w:t>
    </w:r>
    <w:proofErr w:type="spellEnd"/>
    <w:r w:rsidRPr="00265744">
      <w:rPr>
        <w:sz w:val="16"/>
        <w:szCs w:val="16"/>
      </w:rPr>
      <w:t xml:space="preserve"> : </w:t>
    </w:r>
    <w:r w:rsidR="00217715">
      <w:rPr>
        <w:sz w:val="16"/>
        <w:szCs w:val="16"/>
      </w:rPr>
      <w:t xml:space="preserve"> </w:t>
    </w:r>
    <w:r w:rsidR="00F923AB">
      <w:rPr>
        <w:sz w:val="16"/>
        <w:szCs w:val="16"/>
      </w:rPr>
      <w:t>1</w:t>
    </w:r>
    <w:r w:rsidR="00CA3D86">
      <w:rPr>
        <w:sz w:val="16"/>
        <w:szCs w:val="16"/>
      </w:rPr>
      <w:t>7</w:t>
    </w:r>
    <w:r w:rsidR="00217715">
      <w:rPr>
        <w:sz w:val="16"/>
        <w:szCs w:val="16"/>
      </w:rPr>
      <w:t>.</w:t>
    </w:r>
    <w:r w:rsidR="00F923AB">
      <w:rPr>
        <w:sz w:val="16"/>
        <w:szCs w:val="16"/>
      </w:rPr>
      <w:t>01</w:t>
    </w:r>
    <w:r w:rsidR="00217715">
      <w:rPr>
        <w:sz w:val="16"/>
        <w:szCs w:val="16"/>
      </w:rPr>
      <w:t>.202</w:t>
    </w:r>
    <w:r w:rsidR="00F923AB">
      <w:rPr>
        <w:sz w:val="16"/>
        <w:szCs w:val="16"/>
      </w:rPr>
      <w:t>5</w:t>
    </w:r>
    <w:r w:rsidR="00F53ED8" w:rsidRPr="00265744">
      <w:rPr>
        <w:rStyle w:val="Numrodepage"/>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0BA6" w14:textId="77777777" w:rsidR="00DB5F85" w:rsidRDefault="00DB5F85">
      <w:r>
        <w:separator/>
      </w:r>
    </w:p>
  </w:footnote>
  <w:footnote w:type="continuationSeparator" w:id="0">
    <w:p w14:paraId="1D2730A3" w14:textId="77777777" w:rsidR="00DB5F85" w:rsidRDefault="00DB5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E263F" w14:textId="4F73BED3" w:rsidR="00F53ED8" w:rsidRPr="00265744" w:rsidRDefault="00265744" w:rsidP="00265744">
    <w:pPr>
      <w:pStyle w:val="En-tte"/>
      <w:rPr>
        <w:rFonts w:cs="Arial"/>
        <w:szCs w:val="24"/>
      </w:rPr>
    </w:pPr>
    <w:r w:rsidRPr="00265744">
      <w:rPr>
        <w:rFonts w:cs="Arial"/>
        <w:b/>
        <w:bCs/>
        <w:szCs w:val="24"/>
      </w:rPr>
      <w:t>ANNEXE 3</w:t>
    </w:r>
    <w:r w:rsidRPr="00265744">
      <w:rPr>
        <w:rFonts w:cs="Arial"/>
        <w:b/>
        <w:bCs/>
        <w:szCs w:val="24"/>
      </w:rPr>
      <w:tab/>
    </w:r>
    <w:r>
      <w:rPr>
        <w:rFonts w:cs="Arial"/>
        <w:b/>
        <w:bCs/>
        <w:szCs w:val="24"/>
      </w:rPr>
      <w:t>Dossier de projet</w:t>
    </w:r>
    <w:r>
      <w:rPr>
        <w:rFonts w:cs="Arial"/>
        <w:b/>
        <w:bCs/>
        <w:szCs w:val="24"/>
      </w:rPr>
      <w:tab/>
    </w:r>
  </w:p>
  <w:p w14:paraId="1E7E2098" w14:textId="77777777" w:rsidR="00F53ED8" w:rsidRDefault="00F53ED8">
    <w:pPr>
      <w:pStyle w:val="En-tte"/>
      <w:pBdr>
        <w:bottom w:val="single" w:sz="4" w:space="1" w:color="auto"/>
      </w:pBdr>
      <w:rPr>
        <w:sz w:val="32"/>
      </w:rPr>
    </w:pPr>
  </w:p>
  <w:p w14:paraId="67B53BA9" w14:textId="77777777" w:rsidR="00F53ED8" w:rsidRPr="00B673BB" w:rsidRDefault="00F53ED8">
    <w:pPr>
      <w:pStyle w:val="En-tte"/>
      <w:rPr>
        <w:sz w:val="16"/>
        <w:szCs w:val="16"/>
      </w:rPr>
    </w:pPr>
  </w:p>
  <w:p w14:paraId="2EBEB76F" w14:textId="77777777" w:rsidR="00F53ED8" w:rsidRDefault="00F53ED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EA0EE" w14:textId="6DBA3F6C" w:rsidR="00217715" w:rsidRPr="00217715" w:rsidRDefault="00217715" w:rsidP="00217715">
    <w:pPr>
      <w:pStyle w:val="En-tte"/>
      <w:jc w:val="center"/>
      <w:rPr>
        <w:rFonts w:ascii="Century Gothic" w:hAnsi="Century Gothic"/>
        <w:b/>
        <w:bCs/>
        <w:color w:val="1F3864" w:themeColor="accent1" w:themeShade="80"/>
        <w:sz w:val="18"/>
        <w:szCs w:val="14"/>
      </w:rPr>
    </w:pPr>
    <w:r w:rsidRPr="00217715">
      <w:rPr>
        <w:rFonts w:ascii="Century Gothic" w:hAnsi="Century Gothic"/>
        <w:b/>
        <w:bCs/>
        <w:color w:val="1F3864" w:themeColor="accent1" w:themeShade="80"/>
        <w:sz w:val="40"/>
        <w:szCs w:val="14"/>
      </w:rPr>
      <w:t>P_Dev321 - BitRuisseau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0EE62E0C"/>
    <w:multiLevelType w:val="multilevel"/>
    <w:tmpl w:val="940A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F1AD6"/>
    <w:multiLevelType w:val="hybridMultilevel"/>
    <w:tmpl w:val="52CAA3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start w:val="1"/>
      <w:numFmt w:val="lowerLetter"/>
      <w:lvlText w:val="%8."/>
      <w:lvlJc w:val="left"/>
      <w:pPr>
        <w:ind w:left="5760" w:hanging="360"/>
      </w:pPr>
    </w:lvl>
    <w:lvl w:ilvl="8" w:tplc="100C001B">
      <w:start w:val="1"/>
      <w:numFmt w:val="lowerRoman"/>
      <w:lvlText w:val="%9."/>
      <w:lvlJc w:val="right"/>
      <w:pPr>
        <w:ind w:left="6480" w:hanging="180"/>
      </w:pPr>
    </w:lvl>
  </w:abstractNum>
  <w:abstractNum w:abstractNumId="4"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74C60DD"/>
    <w:multiLevelType w:val="hybridMultilevel"/>
    <w:tmpl w:val="9B64F62A"/>
    <w:lvl w:ilvl="0" w:tplc="4880E6C8">
      <w:start w:val="1"/>
      <w:numFmt w:val="bullet"/>
      <w:lvlText w:val="●"/>
      <w:lvlJc w:val="left"/>
      <w:pPr>
        <w:ind w:left="720" w:hanging="360"/>
      </w:pPr>
    </w:lvl>
    <w:lvl w:ilvl="1" w:tplc="30EC1D98">
      <w:start w:val="1"/>
      <w:numFmt w:val="bullet"/>
      <w:lvlText w:val="○"/>
      <w:lvlJc w:val="left"/>
      <w:pPr>
        <w:ind w:left="1440" w:hanging="360"/>
      </w:pPr>
    </w:lvl>
    <w:lvl w:ilvl="2" w:tplc="9FFC2A44">
      <w:start w:val="1"/>
      <w:numFmt w:val="bullet"/>
      <w:lvlText w:val="■"/>
      <w:lvlJc w:val="left"/>
      <w:pPr>
        <w:ind w:left="2160" w:hanging="360"/>
      </w:pPr>
    </w:lvl>
    <w:lvl w:ilvl="3" w:tplc="EC1A439C">
      <w:start w:val="1"/>
      <w:numFmt w:val="bullet"/>
      <w:lvlText w:val="●"/>
      <w:lvlJc w:val="left"/>
      <w:pPr>
        <w:ind w:left="2880" w:hanging="360"/>
      </w:pPr>
    </w:lvl>
    <w:lvl w:ilvl="4" w:tplc="2DB27212">
      <w:start w:val="1"/>
      <w:numFmt w:val="bullet"/>
      <w:lvlText w:val="○"/>
      <w:lvlJc w:val="left"/>
      <w:pPr>
        <w:ind w:left="3600" w:hanging="360"/>
      </w:pPr>
    </w:lvl>
    <w:lvl w:ilvl="5" w:tplc="B62C673E">
      <w:start w:val="1"/>
      <w:numFmt w:val="bullet"/>
      <w:lvlText w:val="■"/>
      <w:lvlJc w:val="left"/>
      <w:pPr>
        <w:ind w:left="4320" w:hanging="360"/>
      </w:pPr>
    </w:lvl>
    <w:lvl w:ilvl="6" w:tplc="0B3C6792">
      <w:start w:val="1"/>
      <w:numFmt w:val="bullet"/>
      <w:lvlText w:val="●"/>
      <w:lvlJc w:val="left"/>
      <w:pPr>
        <w:ind w:left="5040" w:hanging="360"/>
      </w:pPr>
    </w:lvl>
    <w:lvl w:ilvl="7" w:tplc="AC665198">
      <w:start w:val="1"/>
      <w:numFmt w:val="bullet"/>
      <w:lvlText w:val="●"/>
      <w:lvlJc w:val="left"/>
      <w:pPr>
        <w:ind w:left="5760" w:hanging="360"/>
      </w:pPr>
    </w:lvl>
    <w:lvl w:ilvl="8" w:tplc="B7C6C350">
      <w:start w:val="1"/>
      <w:numFmt w:val="bullet"/>
      <w:lvlText w:val="●"/>
      <w:lvlJc w:val="left"/>
      <w:pPr>
        <w:ind w:left="6480" w:hanging="360"/>
      </w:pPr>
    </w:lvl>
  </w:abstractNum>
  <w:abstractNum w:abstractNumId="6" w15:restartNumberingAfterBreak="0">
    <w:nsid w:val="18FA51AC"/>
    <w:multiLevelType w:val="multilevel"/>
    <w:tmpl w:val="11F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8" w15:restartNumberingAfterBreak="0">
    <w:nsid w:val="22277C8D"/>
    <w:multiLevelType w:val="multilevel"/>
    <w:tmpl w:val="1B5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0" w15:restartNumberingAfterBreak="0">
    <w:nsid w:val="28544A90"/>
    <w:multiLevelType w:val="hybridMultilevel"/>
    <w:tmpl w:val="8590782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F8A0F94"/>
    <w:multiLevelType w:val="multilevel"/>
    <w:tmpl w:val="823E2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8A3916"/>
    <w:multiLevelType w:val="hybridMultilevel"/>
    <w:tmpl w:val="7EC48B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34D87513"/>
    <w:multiLevelType w:val="hybridMultilevel"/>
    <w:tmpl w:val="49C8F3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03B50FF"/>
    <w:multiLevelType w:val="multilevel"/>
    <w:tmpl w:val="3308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7"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7546CC1"/>
    <w:multiLevelType w:val="multilevel"/>
    <w:tmpl w:val="D888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602E15BE"/>
    <w:multiLevelType w:val="multilevel"/>
    <w:tmpl w:val="9544F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9C2407"/>
    <w:multiLevelType w:val="multilevel"/>
    <w:tmpl w:val="BB7C1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D05BB9"/>
    <w:multiLevelType w:val="hybridMultilevel"/>
    <w:tmpl w:val="3DFE90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5"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770D70A3"/>
    <w:multiLevelType w:val="hybridMultilevel"/>
    <w:tmpl w:val="E0E095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28" w15:restartNumberingAfterBreak="0">
    <w:nsid w:val="7B537363"/>
    <w:multiLevelType w:val="multilevel"/>
    <w:tmpl w:val="F394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FD665A"/>
    <w:multiLevelType w:val="multilevel"/>
    <w:tmpl w:val="AC24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18032442">
    <w:abstractNumId w:val="27"/>
  </w:num>
  <w:num w:numId="2" w16cid:durableId="558595521">
    <w:abstractNumId w:val="0"/>
  </w:num>
  <w:num w:numId="3" w16cid:durableId="1950578072">
    <w:abstractNumId w:val="7"/>
  </w:num>
  <w:num w:numId="4" w16cid:durableId="1746952705">
    <w:abstractNumId w:val="25"/>
  </w:num>
  <w:num w:numId="5" w16cid:durableId="613682528">
    <w:abstractNumId w:val="18"/>
  </w:num>
  <w:num w:numId="6" w16cid:durableId="594020971">
    <w:abstractNumId w:val="9"/>
  </w:num>
  <w:num w:numId="7" w16cid:durableId="1746028928">
    <w:abstractNumId w:val="20"/>
  </w:num>
  <w:num w:numId="8" w16cid:durableId="506021728">
    <w:abstractNumId w:val="30"/>
  </w:num>
  <w:num w:numId="9" w16cid:durableId="723337017">
    <w:abstractNumId w:val="4"/>
  </w:num>
  <w:num w:numId="10" w16cid:durableId="1805156207">
    <w:abstractNumId w:val="15"/>
  </w:num>
  <w:num w:numId="11" w16cid:durableId="674068706">
    <w:abstractNumId w:val="17"/>
  </w:num>
  <w:num w:numId="12" w16cid:durableId="958947355">
    <w:abstractNumId w:val="16"/>
  </w:num>
  <w:num w:numId="13" w16cid:durableId="1822578260">
    <w:abstractNumId w:val="24"/>
  </w:num>
  <w:num w:numId="14" w16cid:durableId="1367023458">
    <w:abstractNumId w:val="26"/>
  </w:num>
  <w:num w:numId="15" w16cid:durableId="990987184">
    <w:abstractNumId w:val="12"/>
  </w:num>
  <w:num w:numId="16" w16cid:durableId="1129593442">
    <w:abstractNumId w:val="2"/>
  </w:num>
  <w:num w:numId="17" w16cid:durableId="1111316548">
    <w:abstractNumId w:val="27"/>
  </w:num>
  <w:num w:numId="18" w16cid:durableId="292978624">
    <w:abstractNumId w:val="5"/>
    <w:lvlOverride w:ilvl="0">
      <w:startOverride w:val="1"/>
    </w:lvlOverride>
  </w:num>
  <w:num w:numId="19" w16cid:durableId="2025858828">
    <w:abstractNumId w:val="10"/>
  </w:num>
  <w:num w:numId="20" w16cid:durableId="731199159">
    <w:abstractNumId w:val="21"/>
  </w:num>
  <w:num w:numId="21" w16cid:durableId="982077988">
    <w:abstractNumId w:val="29"/>
  </w:num>
  <w:num w:numId="22" w16cid:durableId="1881934970">
    <w:abstractNumId w:val="14"/>
  </w:num>
  <w:num w:numId="23" w16cid:durableId="1323776101">
    <w:abstractNumId w:val="11"/>
  </w:num>
  <w:num w:numId="24" w16cid:durableId="970749268">
    <w:abstractNumId w:val="1"/>
  </w:num>
  <w:num w:numId="25" w16cid:durableId="1826166949">
    <w:abstractNumId w:val="22"/>
  </w:num>
  <w:num w:numId="26" w16cid:durableId="397678265">
    <w:abstractNumId w:val="28"/>
  </w:num>
  <w:num w:numId="27" w16cid:durableId="1647973026">
    <w:abstractNumId w:val="19"/>
  </w:num>
  <w:num w:numId="28" w16cid:durableId="553084696">
    <w:abstractNumId w:val="8"/>
  </w:num>
  <w:num w:numId="29" w16cid:durableId="1219322795">
    <w:abstractNumId w:val="23"/>
  </w:num>
  <w:num w:numId="30" w16cid:durableId="230584767">
    <w:abstractNumId w:val="6"/>
  </w:num>
  <w:num w:numId="31" w16cid:durableId="11995909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9611440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715"/>
    <w:rsid w:val="00035CBE"/>
    <w:rsid w:val="00063EDD"/>
    <w:rsid w:val="0007632B"/>
    <w:rsid w:val="00085D7A"/>
    <w:rsid w:val="000B34EF"/>
    <w:rsid w:val="000D0236"/>
    <w:rsid w:val="000E1792"/>
    <w:rsid w:val="001123ED"/>
    <w:rsid w:val="001179DE"/>
    <w:rsid w:val="0013117E"/>
    <w:rsid w:val="00140D75"/>
    <w:rsid w:val="00144150"/>
    <w:rsid w:val="00164517"/>
    <w:rsid w:val="00167D6D"/>
    <w:rsid w:val="001727DA"/>
    <w:rsid w:val="00184E49"/>
    <w:rsid w:val="001D504D"/>
    <w:rsid w:val="001E121F"/>
    <w:rsid w:val="001E7647"/>
    <w:rsid w:val="002036CD"/>
    <w:rsid w:val="00205685"/>
    <w:rsid w:val="00212505"/>
    <w:rsid w:val="00217715"/>
    <w:rsid w:val="00232E9F"/>
    <w:rsid w:val="00245601"/>
    <w:rsid w:val="00251B89"/>
    <w:rsid w:val="00265744"/>
    <w:rsid w:val="00281546"/>
    <w:rsid w:val="002C4C01"/>
    <w:rsid w:val="002F39FF"/>
    <w:rsid w:val="003030D3"/>
    <w:rsid w:val="003144D2"/>
    <w:rsid w:val="00354E35"/>
    <w:rsid w:val="00356E13"/>
    <w:rsid w:val="00360243"/>
    <w:rsid w:val="00371ECE"/>
    <w:rsid w:val="00377F2F"/>
    <w:rsid w:val="00397804"/>
    <w:rsid w:val="00397B2F"/>
    <w:rsid w:val="003A0F9C"/>
    <w:rsid w:val="003B78C5"/>
    <w:rsid w:val="003D71F1"/>
    <w:rsid w:val="003F2179"/>
    <w:rsid w:val="003F41A8"/>
    <w:rsid w:val="0043492D"/>
    <w:rsid w:val="004379D0"/>
    <w:rsid w:val="00440DE0"/>
    <w:rsid w:val="0044695C"/>
    <w:rsid w:val="004502D9"/>
    <w:rsid w:val="0046138B"/>
    <w:rsid w:val="0047295B"/>
    <w:rsid w:val="004854D7"/>
    <w:rsid w:val="004864D6"/>
    <w:rsid w:val="0049659A"/>
    <w:rsid w:val="004C38FB"/>
    <w:rsid w:val="004D7401"/>
    <w:rsid w:val="004F1322"/>
    <w:rsid w:val="005143EF"/>
    <w:rsid w:val="00535DFD"/>
    <w:rsid w:val="005364AB"/>
    <w:rsid w:val="00577704"/>
    <w:rsid w:val="00591119"/>
    <w:rsid w:val="0059135A"/>
    <w:rsid w:val="00592CE2"/>
    <w:rsid w:val="005E1E76"/>
    <w:rsid w:val="00611E9A"/>
    <w:rsid w:val="00664739"/>
    <w:rsid w:val="00684B3D"/>
    <w:rsid w:val="006A1EEC"/>
    <w:rsid w:val="006C681C"/>
    <w:rsid w:val="006E2C58"/>
    <w:rsid w:val="006F1B20"/>
    <w:rsid w:val="00710B64"/>
    <w:rsid w:val="00720330"/>
    <w:rsid w:val="007324E8"/>
    <w:rsid w:val="007467C6"/>
    <w:rsid w:val="00752946"/>
    <w:rsid w:val="007660A6"/>
    <w:rsid w:val="0078132E"/>
    <w:rsid w:val="00791020"/>
    <w:rsid w:val="007C1E07"/>
    <w:rsid w:val="007C53D3"/>
    <w:rsid w:val="007C68B3"/>
    <w:rsid w:val="0083170D"/>
    <w:rsid w:val="0083453E"/>
    <w:rsid w:val="00874579"/>
    <w:rsid w:val="0087485B"/>
    <w:rsid w:val="00882A6F"/>
    <w:rsid w:val="008D7200"/>
    <w:rsid w:val="00917DA5"/>
    <w:rsid w:val="009205F8"/>
    <w:rsid w:val="00933151"/>
    <w:rsid w:val="00957082"/>
    <w:rsid w:val="009927FC"/>
    <w:rsid w:val="00992BFA"/>
    <w:rsid w:val="009D368F"/>
    <w:rsid w:val="009E5460"/>
    <w:rsid w:val="00A056B4"/>
    <w:rsid w:val="00A0765C"/>
    <w:rsid w:val="00A36B96"/>
    <w:rsid w:val="00A56A13"/>
    <w:rsid w:val="00A943C5"/>
    <w:rsid w:val="00AA0785"/>
    <w:rsid w:val="00AA3411"/>
    <w:rsid w:val="00AD46F5"/>
    <w:rsid w:val="00AD4BAF"/>
    <w:rsid w:val="00AE470C"/>
    <w:rsid w:val="00B071F7"/>
    <w:rsid w:val="00B15DFD"/>
    <w:rsid w:val="00B16037"/>
    <w:rsid w:val="00B2195C"/>
    <w:rsid w:val="00B263B7"/>
    <w:rsid w:val="00B31079"/>
    <w:rsid w:val="00B33AD7"/>
    <w:rsid w:val="00B35D46"/>
    <w:rsid w:val="00B55989"/>
    <w:rsid w:val="00B673BB"/>
    <w:rsid w:val="00BC3352"/>
    <w:rsid w:val="00BD1A66"/>
    <w:rsid w:val="00BD4F3F"/>
    <w:rsid w:val="00C315ED"/>
    <w:rsid w:val="00C36F4B"/>
    <w:rsid w:val="00C37FD5"/>
    <w:rsid w:val="00C505B1"/>
    <w:rsid w:val="00C930E9"/>
    <w:rsid w:val="00CA3D86"/>
    <w:rsid w:val="00CB1955"/>
    <w:rsid w:val="00CB1B0B"/>
    <w:rsid w:val="00CB3227"/>
    <w:rsid w:val="00D016D4"/>
    <w:rsid w:val="00D14705"/>
    <w:rsid w:val="00D14A10"/>
    <w:rsid w:val="00D226E3"/>
    <w:rsid w:val="00D734FB"/>
    <w:rsid w:val="00D97582"/>
    <w:rsid w:val="00DA2C6E"/>
    <w:rsid w:val="00DA4CCB"/>
    <w:rsid w:val="00DB4900"/>
    <w:rsid w:val="00DB5F85"/>
    <w:rsid w:val="00DB6B0C"/>
    <w:rsid w:val="00DC0E46"/>
    <w:rsid w:val="00DD79D9"/>
    <w:rsid w:val="00DE47A7"/>
    <w:rsid w:val="00E07A5F"/>
    <w:rsid w:val="00E10C21"/>
    <w:rsid w:val="00E12330"/>
    <w:rsid w:val="00E143FF"/>
    <w:rsid w:val="00E164A3"/>
    <w:rsid w:val="00E2322B"/>
    <w:rsid w:val="00E303AF"/>
    <w:rsid w:val="00E35495"/>
    <w:rsid w:val="00E61C5D"/>
    <w:rsid w:val="00E63311"/>
    <w:rsid w:val="00E655DA"/>
    <w:rsid w:val="00E67204"/>
    <w:rsid w:val="00EA2684"/>
    <w:rsid w:val="00EE4813"/>
    <w:rsid w:val="00EF6436"/>
    <w:rsid w:val="00F009C3"/>
    <w:rsid w:val="00F02867"/>
    <w:rsid w:val="00F24E54"/>
    <w:rsid w:val="00F4663F"/>
    <w:rsid w:val="00F53ED8"/>
    <w:rsid w:val="00F57F3C"/>
    <w:rsid w:val="00F822FF"/>
    <w:rsid w:val="00F923AB"/>
    <w:rsid w:val="00FB57D9"/>
    <w:rsid w:val="00FC17B9"/>
    <w:rsid w:val="00FD3342"/>
    <w:rsid w:val="00FE4167"/>
    <w:rsid w:val="051E7914"/>
    <w:rsid w:val="06116FDD"/>
    <w:rsid w:val="085619D6"/>
    <w:rsid w:val="0F596140"/>
    <w:rsid w:val="10E0389A"/>
    <w:rsid w:val="200B4AD7"/>
    <w:rsid w:val="20C8E3F7"/>
    <w:rsid w:val="239DB570"/>
    <w:rsid w:val="29A26828"/>
    <w:rsid w:val="2C078AF0"/>
    <w:rsid w:val="2E6CA3FB"/>
    <w:rsid w:val="3307CD78"/>
    <w:rsid w:val="43141FE7"/>
    <w:rsid w:val="571B1272"/>
    <w:rsid w:val="57EE1FDF"/>
    <w:rsid w:val="6294EEE5"/>
    <w:rsid w:val="68DDAB2C"/>
    <w:rsid w:val="6C5AB7C4"/>
    <w:rsid w:val="708227BD"/>
    <w:rsid w:val="7ED058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F41EB"/>
  <w15:chartTrackingRefBased/>
  <w15:docId w15:val="{A4A8A685-47F9-471B-895B-B22586AA5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B20"/>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link w:val="Titre2Car"/>
    <w:qFormat/>
    <w:pPr>
      <w:keepNext/>
      <w:numPr>
        <w:ilvl w:val="1"/>
        <w:numId w:val="1"/>
      </w:numPr>
      <w:spacing w:before="240" w:after="60"/>
      <w:outlineLvl w:val="1"/>
    </w:pPr>
    <w:rPr>
      <w:b/>
      <w:i/>
      <w:u w:val="single"/>
    </w:rPr>
  </w:style>
  <w:style w:type="paragraph" w:styleId="Titre3">
    <w:name w:val="heading 3"/>
    <w:basedOn w:val="Normal"/>
    <w:next w:val="Normal"/>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Paragraphedeliste">
    <w:name w:val="List Paragraph"/>
    <w:basedOn w:val="Normal"/>
    <w:uiPriority w:val="34"/>
    <w:qFormat/>
    <w:rsid w:val="007C1E07"/>
    <w:pPr>
      <w:ind w:left="720"/>
      <w:contextualSpacing/>
    </w:pPr>
  </w:style>
  <w:style w:type="character" w:customStyle="1" w:styleId="normaltextrun">
    <w:name w:val="normaltextrun"/>
    <w:basedOn w:val="Policepardfaut"/>
    <w:rsid w:val="00DB6B0C"/>
  </w:style>
  <w:style w:type="character" w:customStyle="1" w:styleId="eop">
    <w:name w:val="eop"/>
    <w:basedOn w:val="Policepardfaut"/>
    <w:rsid w:val="00DB6B0C"/>
  </w:style>
  <w:style w:type="character" w:customStyle="1" w:styleId="Mentionnonrsolue1">
    <w:name w:val="Mention non résolue1"/>
    <w:basedOn w:val="Policepardfaut"/>
    <w:uiPriority w:val="99"/>
    <w:semiHidden/>
    <w:unhideWhenUsed/>
    <w:rsid w:val="007C68B3"/>
    <w:rPr>
      <w:color w:val="605E5C"/>
      <w:shd w:val="clear" w:color="auto" w:fill="E1DFDD"/>
    </w:rPr>
  </w:style>
  <w:style w:type="character" w:styleId="Marquedecommentaire">
    <w:name w:val="annotation reference"/>
    <w:basedOn w:val="Policepardfaut"/>
    <w:rsid w:val="000D0236"/>
    <w:rPr>
      <w:sz w:val="16"/>
      <w:szCs w:val="16"/>
    </w:rPr>
  </w:style>
  <w:style w:type="paragraph" w:styleId="Commentaire">
    <w:name w:val="annotation text"/>
    <w:basedOn w:val="Normal"/>
    <w:link w:val="CommentaireCar"/>
    <w:rsid w:val="000D0236"/>
    <w:rPr>
      <w:sz w:val="20"/>
    </w:rPr>
  </w:style>
  <w:style w:type="character" w:customStyle="1" w:styleId="CommentaireCar">
    <w:name w:val="Commentaire Car"/>
    <w:basedOn w:val="Policepardfaut"/>
    <w:link w:val="Commentaire"/>
    <w:rsid w:val="000D0236"/>
    <w:rPr>
      <w:rFonts w:ascii="Arial" w:hAnsi="Arial"/>
      <w:lang w:val="fr-FR" w:eastAsia="fr-FR"/>
    </w:rPr>
  </w:style>
  <w:style w:type="paragraph" w:styleId="Objetducommentaire">
    <w:name w:val="annotation subject"/>
    <w:basedOn w:val="Commentaire"/>
    <w:next w:val="Commentaire"/>
    <w:link w:val="ObjetducommentaireCar"/>
    <w:rsid w:val="000D0236"/>
    <w:rPr>
      <w:b/>
      <w:bCs/>
    </w:rPr>
  </w:style>
  <w:style w:type="character" w:customStyle="1" w:styleId="ObjetducommentaireCar">
    <w:name w:val="Objet du commentaire Car"/>
    <w:basedOn w:val="CommentaireCar"/>
    <w:link w:val="Objetducommentaire"/>
    <w:rsid w:val="000D0236"/>
    <w:rPr>
      <w:rFonts w:ascii="Arial" w:hAnsi="Arial"/>
      <w:b/>
      <w:bCs/>
      <w:lang w:val="fr-FR" w:eastAsia="fr-FR"/>
    </w:rPr>
  </w:style>
  <w:style w:type="character" w:customStyle="1" w:styleId="Titre2Car">
    <w:name w:val="Titre 2 Car"/>
    <w:basedOn w:val="Policepardfaut"/>
    <w:link w:val="Titre2"/>
    <w:rsid w:val="00933151"/>
    <w:rPr>
      <w:rFonts w:ascii="Arial" w:hAnsi="Arial"/>
      <w:b/>
      <w:i/>
      <w:sz w:val="24"/>
      <w:u w:val="single"/>
      <w:lang w:val="fr-FR" w:eastAsia="fr-FR"/>
    </w:rPr>
  </w:style>
  <w:style w:type="character" w:styleId="lev">
    <w:name w:val="Strong"/>
    <w:basedOn w:val="Policepardfaut"/>
    <w:uiPriority w:val="22"/>
    <w:qFormat/>
    <w:rsid w:val="00874579"/>
    <w:rPr>
      <w:b/>
      <w:bCs/>
    </w:rPr>
  </w:style>
  <w:style w:type="paragraph" w:styleId="Titre">
    <w:name w:val="Title"/>
    <w:basedOn w:val="Normal"/>
    <w:next w:val="Normal"/>
    <w:link w:val="TitreCar"/>
    <w:qFormat/>
    <w:rsid w:val="00E2322B"/>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E2322B"/>
    <w:rPr>
      <w:rFonts w:asciiTheme="majorHAnsi" w:eastAsiaTheme="majorEastAsia" w:hAnsiTheme="majorHAnsi" w:cstheme="majorBidi"/>
      <w:spacing w:val="-10"/>
      <w:kern w:val="28"/>
      <w:sz w:val="56"/>
      <w:szCs w:val="56"/>
      <w:lang w:val="fr-FR" w:eastAsia="fr-FR"/>
    </w:rPr>
  </w:style>
  <w:style w:type="character" w:styleId="Mentionnonrsolue">
    <w:name w:val="Unresolved Mention"/>
    <w:basedOn w:val="Policepardfaut"/>
    <w:uiPriority w:val="99"/>
    <w:semiHidden/>
    <w:unhideWhenUsed/>
    <w:rsid w:val="00882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2380">
      <w:bodyDiv w:val="1"/>
      <w:marLeft w:val="0"/>
      <w:marRight w:val="0"/>
      <w:marTop w:val="0"/>
      <w:marBottom w:val="0"/>
      <w:divBdr>
        <w:top w:val="none" w:sz="0" w:space="0" w:color="auto"/>
        <w:left w:val="none" w:sz="0" w:space="0" w:color="auto"/>
        <w:bottom w:val="none" w:sz="0" w:space="0" w:color="auto"/>
        <w:right w:val="none" w:sz="0" w:space="0" w:color="auto"/>
      </w:divBdr>
    </w:div>
    <w:div w:id="123282282">
      <w:bodyDiv w:val="1"/>
      <w:marLeft w:val="0"/>
      <w:marRight w:val="0"/>
      <w:marTop w:val="0"/>
      <w:marBottom w:val="0"/>
      <w:divBdr>
        <w:top w:val="none" w:sz="0" w:space="0" w:color="auto"/>
        <w:left w:val="none" w:sz="0" w:space="0" w:color="auto"/>
        <w:bottom w:val="none" w:sz="0" w:space="0" w:color="auto"/>
        <w:right w:val="none" w:sz="0" w:space="0" w:color="auto"/>
      </w:divBdr>
    </w:div>
    <w:div w:id="184372843">
      <w:bodyDiv w:val="1"/>
      <w:marLeft w:val="0"/>
      <w:marRight w:val="0"/>
      <w:marTop w:val="0"/>
      <w:marBottom w:val="0"/>
      <w:divBdr>
        <w:top w:val="none" w:sz="0" w:space="0" w:color="auto"/>
        <w:left w:val="none" w:sz="0" w:space="0" w:color="auto"/>
        <w:bottom w:val="none" w:sz="0" w:space="0" w:color="auto"/>
        <w:right w:val="none" w:sz="0" w:space="0" w:color="auto"/>
      </w:divBdr>
    </w:div>
    <w:div w:id="185213415">
      <w:bodyDiv w:val="1"/>
      <w:marLeft w:val="0"/>
      <w:marRight w:val="0"/>
      <w:marTop w:val="0"/>
      <w:marBottom w:val="0"/>
      <w:divBdr>
        <w:top w:val="none" w:sz="0" w:space="0" w:color="auto"/>
        <w:left w:val="none" w:sz="0" w:space="0" w:color="auto"/>
        <w:bottom w:val="none" w:sz="0" w:space="0" w:color="auto"/>
        <w:right w:val="none" w:sz="0" w:space="0" w:color="auto"/>
      </w:divBdr>
    </w:div>
    <w:div w:id="225648718">
      <w:bodyDiv w:val="1"/>
      <w:marLeft w:val="0"/>
      <w:marRight w:val="0"/>
      <w:marTop w:val="0"/>
      <w:marBottom w:val="0"/>
      <w:divBdr>
        <w:top w:val="none" w:sz="0" w:space="0" w:color="auto"/>
        <w:left w:val="none" w:sz="0" w:space="0" w:color="auto"/>
        <w:bottom w:val="none" w:sz="0" w:space="0" w:color="auto"/>
        <w:right w:val="none" w:sz="0" w:space="0" w:color="auto"/>
      </w:divBdr>
    </w:div>
    <w:div w:id="658465765">
      <w:bodyDiv w:val="1"/>
      <w:marLeft w:val="0"/>
      <w:marRight w:val="0"/>
      <w:marTop w:val="0"/>
      <w:marBottom w:val="0"/>
      <w:divBdr>
        <w:top w:val="none" w:sz="0" w:space="0" w:color="auto"/>
        <w:left w:val="none" w:sz="0" w:space="0" w:color="auto"/>
        <w:bottom w:val="none" w:sz="0" w:space="0" w:color="auto"/>
        <w:right w:val="none" w:sz="0" w:space="0" w:color="auto"/>
      </w:divBdr>
    </w:div>
    <w:div w:id="665746895">
      <w:bodyDiv w:val="1"/>
      <w:marLeft w:val="0"/>
      <w:marRight w:val="0"/>
      <w:marTop w:val="0"/>
      <w:marBottom w:val="0"/>
      <w:divBdr>
        <w:top w:val="none" w:sz="0" w:space="0" w:color="auto"/>
        <w:left w:val="none" w:sz="0" w:space="0" w:color="auto"/>
        <w:bottom w:val="none" w:sz="0" w:space="0" w:color="auto"/>
        <w:right w:val="none" w:sz="0" w:space="0" w:color="auto"/>
      </w:divBdr>
    </w:div>
    <w:div w:id="890188415">
      <w:bodyDiv w:val="1"/>
      <w:marLeft w:val="0"/>
      <w:marRight w:val="0"/>
      <w:marTop w:val="0"/>
      <w:marBottom w:val="0"/>
      <w:divBdr>
        <w:top w:val="none" w:sz="0" w:space="0" w:color="auto"/>
        <w:left w:val="none" w:sz="0" w:space="0" w:color="auto"/>
        <w:bottom w:val="none" w:sz="0" w:space="0" w:color="auto"/>
        <w:right w:val="none" w:sz="0" w:space="0" w:color="auto"/>
      </w:divBdr>
    </w:div>
    <w:div w:id="1103038280">
      <w:bodyDiv w:val="1"/>
      <w:marLeft w:val="0"/>
      <w:marRight w:val="0"/>
      <w:marTop w:val="0"/>
      <w:marBottom w:val="0"/>
      <w:divBdr>
        <w:top w:val="none" w:sz="0" w:space="0" w:color="auto"/>
        <w:left w:val="none" w:sz="0" w:space="0" w:color="auto"/>
        <w:bottom w:val="none" w:sz="0" w:space="0" w:color="auto"/>
        <w:right w:val="none" w:sz="0" w:space="0" w:color="auto"/>
      </w:divBdr>
    </w:div>
    <w:div w:id="1189947699">
      <w:bodyDiv w:val="1"/>
      <w:marLeft w:val="0"/>
      <w:marRight w:val="0"/>
      <w:marTop w:val="0"/>
      <w:marBottom w:val="0"/>
      <w:divBdr>
        <w:top w:val="none" w:sz="0" w:space="0" w:color="auto"/>
        <w:left w:val="none" w:sz="0" w:space="0" w:color="auto"/>
        <w:bottom w:val="none" w:sz="0" w:space="0" w:color="auto"/>
        <w:right w:val="none" w:sz="0" w:space="0" w:color="auto"/>
      </w:divBdr>
    </w:div>
    <w:div w:id="1464494161">
      <w:bodyDiv w:val="1"/>
      <w:marLeft w:val="0"/>
      <w:marRight w:val="0"/>
      <w:marTop w:val="0"/>
      <w:marBottom w:val="0"/>
      <w:divBdr>
        <w:top w:val="none" w:sz="0" w:space="0" w:color="auto"/>
        <w:left w:val="none" w:sz="0" w:space="0" w:color="auto"/>
        <w:bottom w:val="none" w:sz="0" w:space="0" w:color="auto"/>
        <w:right w:val="none" w:sz="0" w:space="0" w:color="auto"/>
      </w:divBdr>
    </w:div>
    <w:div w:id="1550069768">
      <w:bodyDiv w:val="1"/>
      <w:marLeft w:val="0"/>
      <w:marRight w:val="0"/>
      <w:marTop w:val="0"/>
      <w:marBottom w:val="0"/>
      <w:divBdr>
        <w:top w:val="none" w:sz="0" w:space="0" w:color="auto"/>
        <w:left w:val="none" w:sz="0" w:space="0" w:color="auto"/>
        <w:bottom w:val="none" w:sz="0" w:space="0" w:color="auto"/>
        <w:right w:val="none" w:sz="0" w:space="0" w:color="auto"/>
      </w:divBdr>
    </w:div>
    <w:div w:id="1633511488">
      <w:bodyDiv w:val="1"/>
      <w:marLeft w:val="0"/>
      <w:marRight w:val="0"/>
      <w:marTop w:val="0"/>
      <w:marBottom w:val="0"/>
      <w:divBdr>
        <w:top w:val="none" w:sz="0" w:space="0" w:color="auto"/>
        <w:left w:val="none" w:sz="0" w:space="0" w:color="auto"/>
        <w:bottom w:val="none" w:sz="0" w:space="0" w:color="auto"/>
        <w:right w:val="none" w:sz="0" w:space="0" w:color="auto"/>
      </w:divBdr>
    </w:div>
    <w:div w:id="1720591990">
      <w:bodyDiv w:val="1"/>
      <w:marLeft w:val="0"/>
      <w:marRight w:val="0"/>
      <w:marTop w:val="0"/>
      <w:marBottom w:val="0"/>
      <w:divBdr>
        <w:top w:val="none" w:sz="0" w:space="0" w:color="auto"/>
        <w:left w:val="none" w:sz="0" w:space="0" w:color="auto"/>
        <w:bottom w:val="none" w:sz="0" w:space="0" w:color="auto"/>
        <w:right w:val="none" w:sz="0" w:space="0" w:color="auto"/>
      </w:divBdr>
    </w:div>
    <w:div w:id="1721661603">
      <w:bodyDiv w:val="1"/>
      <w:marLeft w:val="0"/>
      <w:marRight w:val="0"/>
      <w:marTop w:val="0"/>
      <w:marBottom w:val="0"/>
      <w:divBdr>
        <w:top w:val="none" w:sz="0" w:space="0" w:color="auto"/>
        <w:left w:val="none" w:sz="0" w:space="0" w:color="auto"/>
        <w:bottom w:val="none" w:sz="0" w:space="0" w:color="auto"/>
        <w:right w:val="none" w:sz="0" w:space="0" w:color="auto"/>
      </w:divBdr>
    </w:div>
    <w:div w:id="1740441476">
      <w:bodyDiv w:val="1"/>
      <w:marLeft w:val="0"/>
      <w:marRight w:val="0"/>
      <w:marTop w:val="0"/>
      <w:marBottom w:val="0"/>
      <w:divBdr>
        <w:top w:val="none" w:sz="0" w:space="0" w:color="auto"/>
        <w:left w:val="none" w:sz="0" w:space="0" w:color="auto"/>
        <w:bottom w:val="none" w:sz="0" w:space="0" w:color="auto"/>
        <w:right w:val="none" w:sz="0" w:space="0" w:color="auto"/>
      </w:divBdr>
    </w:div>
    <w:div w:id="1844930034">
      <w:bodyDiv w:val="1"/>
      <w:marLeft w:val="0"/>
      <w:marRight w:val="0"/>
      <w:marTop w:val="0"/>
      <w:marBottom w:val="0"/>
      <w:divBdr>
        <w:top w:val="none" w:sz="0" w:space="0" w:color="auto"/>
        <w:left w:val="none" w:sz="0" w:space="0" w:color="auto"/>
        <w:bottom w:val="none" w:sz="0" w:space="0" w:color="auto"/>
        <w:right w:val="none" w:sz="0" w:space="0" w:color="auto"/>
      </w:divBdr>
    </w:div>
    <w:div w:id="1869950197">
      <w:bodyDiv w:val="1"/>
      <w:marLeft w:val="0"/>
      <w:marRight w:val="0"/>
      <w:marTop w:val="0"/>
      <w:marBottom w:val="0"/>
      <w:divBdr>
        <w:top w:val="none" w:sz="0" w:space="0" w:color="auto"/>
        <w:left w:val="none" w:sz="0" w:space="0" w:color="auto"/>
        <w:bottom w:val="none" w:sz="0" w:space="0" w:color="auto"/>
        <w:right w:val="none" w:sz="0" w:space="0" w:color="auto"/>
      </w:divBdr>
    </w:div>
    <w:div w:id="1886679081">
      <w:bodyDiv w:val="1"/>
      <w:marLeft w:val="0"/>
      <w:marRight w:val="0"/>
      <w:marTop w:val="0"/>
      <w:marBottom w:val="0"/>
      <w:divBdr>
        <w:top w:val="none" w:sz="0" w:space="0" w:color="auto"/>
        <w:left w:val="none" w:sz="0" w:space="0" w:color="auto"/>
        <w:bottom w:val="none" w:sz="0" w:space="0" w:color="auto"/>
        <w:right w:val="none" w:sz="0" w:space="0" w:color="auto"/>
      </w:divBdr>
    </w:div>
    <w:div w:id="1918897250">
      <w:bodyDiv w:val="1"/>
      <w:marLeft w:val="0"/>
      <w:marRight w:val="0"/>
      <w:marTop w:val="0"/>
      <w:marBottom w:val="0"/>
      <w:divBdr>
        <w:top w:val="none" w:sz="0" w:space="0" w:color="auto"/>
        <w:left w:val="none" w:sz="0" w:space="0" w:color="auto"/>
        <w:bottom w:val="none" w:sz="0" w:space="0" w:color="auto"/>
        <w:right w:val="none" w:sz="0" w:space="0" w:color="auto"/>
      </w:divBdr>
      <w:divsChild>
        <w:div w:id="1371876935">
          <w:marLeft w:val="0"/>
          <w:marRight w:val="0"/>
          <w:marTop w:val="0"/>
          <w:marBottom w:val="0"/>
          <w:divBdr>
            <w:top w:val="none" w:sz="0" w:space="0" w:color="auto"/>
            <w:left w:val="none" w:sz="0" w:space="0" w:color="auto"/>
            <w:bottom w:val="none" w:sz="0" w:space="0" w:color="auto"/>
            <w:right w:val="none" w:sz="0" w:space="0" w:color="auto"/>
          </w:divBdr>
          <w:divsChild>
            <w:div w:id="1189366988">
              <w:marLeft w:val="0"/>
              <w:marRight w:val="0"/>
              <w:marTop w:val="0"/>
              <w:marBottom w:val="0"/>
              <w:divBdr>
                <w:top w:val="none" w:sz="0" w:space="0" w:color="auto"/>
                <w:left w:val="none" w:sz="0" w:space="0" w:color="auto"/>
                <w:bottom w:val="none" w:sz="0" w:space="0" w:color="auto"/>
                <w:right w:val="none" w:sz="0" w:space="0" w:color="auto"/>
              </w:divBdr>
              <w:divsChild>
                <w:div w:id="1063678802">
                  <w:marLeft w:val="0"/>
                  <w:marRight w:val="0"/>
                  <w:marTop w:val="0"/>
                  <w:marBottom w:val="0"/>
                  <w:divBdr>
                    <w:top w:val="none" w:sz="0" w:space="0" w:color="auto"/>
                    <w:left w:val="none" w:sz="0" w:space="0" w:color="auto"/>
                    <w:bottom w:val="none" w:sz="0" w:space="0" w:color="auto"/>
                    <w:right w:val="none" w:sz="0" w:space="0" w:color="auto"/>
                  </w:divBdr>
                  <w:divsChild>
                    <w:div w:id="956563861">
                      <w:marLeft w:val="0"/>
                      <w:marRight w:val="0"/>
                      <w:marTop w:val="0"/>
                      <w:marBottom w:val="0"/>
                      <w:divBdr>
                        <w:top w:val="none" w:sz="0" w:space="0" w:color="auto"/>
                        <w:left w:val="none" w:sz="0" w:space="0" w:color="auto"/>
                        <w:bottom w:val="none" w:sz="0" w:space="0" w:color="auto"/>
                        <w:right w:val="none" w:sz="0" w:space="0" w:color="auto"/>
                      </w:divBdr>
                      <w:divsChild>
                        <w:div w:id="519589545">
                          <w:marLeft w:val="0"/>
                          <w:marRight w:val="0"/>
                          <w:marTop w:val="0"/>
                          <w:marBottom w:val="0"/>
                          <w:divBdr>
                            <w:top w:val="none" w:sz="0" w:space="0" w:color="auto"/>
                            <w:left w:val="none" w:sz="0" w:space="0" w:color="auto"/>
                            <w:bottom w:val="none" w:sz="0" w:space="0" w:color="auto"/>
                            <w:right w:val="none" w:sz="0" w:space="0" w:color="auto"/>
                          </w:divBdr>
                          <w:divsChild>
                            <w:div w:id="3940598">
                              <w:marLeft w:val="0"/>
                              <w:marRight w:val="0"/>
                              <w:marTop w:val="0"/>
                              <w:marBottom w:val="0"/>
                              <w:divBdr>
                                <w:top w:val="none" w:sz="0" w:space="0" w:color="auto"/>
                                <w:left w:val="none" w:sz="0" w:space="0" w:color="auto"/>
                                <w:bottom w:val="none" w:sz="0" w:space="0" w:color="auto"/>
                                <w:right w:val="none" w:sz="0" w:space="0" w:color="auto"/>
                              </w:divBdr>
                              <w:divsChild>
                                <w:div w:id="626084068">
                                  <w:marLeft w:val="0"/>
                                  <w:marRight w:val="0"/>
                                  <w:marTop w:val="0"/>
                                  <w:marBottom w:val="0"/>
                                  <w:divBdr>
                                    <w:top w:val="none" w:sz="0" w:space="0" w:color="auto"/>
                                    <w:left w:val="none" w:sz="0" w:space="0" w:color="auto"/>
                                    <w:bottom w:val="none" w:sz="0" w:space="0" w:color="auto"/>
                                    <w:right w:val="none" w:sz="0" w:space="0" w:color="auto"/>
                                  </w:divBdr>
                                  <w:divsChild>
                                    <w:div w:id="776565712">
                                      <w:marLeft w:val="0"/>
                                      <w:marRight w:val="0"/>
                                      <w:marTop w:val="0"/>
                                      <w:marBottom w:val="0"/>
                                      <w:divBdr>
                                        <w:top w:val="none" w:sz="0" w:space="0" w:color="auto"/>
                                        <w:left w:val="none" w:sz="0" w:space="0" w:color="auto"/>
                                        <w:bottom w:val="none" w:sz="0" w:space="0" w:color="auto"/>
                                        <w:right w:val="none" w:sz="0" w:space="0" w:color="auto"/>
                                      </w:divBdr>
                                    </w:div>
                                    <w:div w:id="551576644">
                                      <w:marLeft w:val="0"/>
                                      <w:marRight w:val="0"/>
                                      <w:marTop w:val="60"/>
                                      <w:marBottom w:val="30"/>
                                      <w:divBdr>
                                        <w:top w:val="none" w:sz="0" w:space="0" w:color="auto"/>
                                        <w:left w:val="none" w:sz="0" w:space="0" w:color="auto"/>
                                        <w:bottom w:val="none" w:sz="0" w:space="0" w:color="auto"/>
                                        <w:right w:val="none" w:sz="0" w:space="0" w:color="auto"/>
                                      </w:divBdr>
                                      <w:divsChild>
                                        <w:div w:id="499782888">
                                          <w:marLeft w:val="0"/>
                                          <w:marRight w:val="0"/>
                                          <w:marTop w:val="0"/>
                                          <w:marBottom w:val="0"/>
                                          <w:divBdr>
                                            <w:top w:val="none" w:sz="0" w:space="0" w:color="auto"/>
                                            <w:left w:val="none" w:sz="0" w:space="0" w:color="auto"/>
                                            <w:bottom w:val="none" w:sz="0" w:space="0" w:color="auto"/>
                                            <w:right w:val="none" w:sz="0" w:space="0" w:color="auto"/>
                                          </w:divBdr>
                                        </w:div>
                                      </w:divsChild>
                                    </w:div>
                                    <w:div w:id="7363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875789">
          <w:marLeft w:val="0"/>
          <w:marRight w:val="0"/>
          <w:marTop w:val="0"/>
          <w:marBottom w:val="0"/>
          <w:divBdr>
            <w:top w:val="none" w:sz="0" w:space="0" w:color="auto"/>
            <w:left w:val="none" w:sz="0" w:space="0" w:color="auto"/>
            <w:bottom w:val="none" w:sz="0" w:space="0" w:color="auto"/>
            <w:right w:val="none" w:sz="0" w:space="0" w:color="auto"/>
          </w:divBdr>
          <w:divsChild>
            <w:div w:id="625089365">
              <w:marLeft w:val="0"/>
              <w:marRight w:val="0"/>
              <w:marTop w:val="0"/>
              <w:marBottom w:val="0"/>
              <w:divBdr>
                <w:top w:val="none" w:sz="0" w:space="0" w:color="auto"/>
                <w:left w:val="none" w:sz="0" w:space="0" w:color="auto"/>
                <w:bottom w:val="none" w:sz="0" w:space="0" w:color="auto"/>
                <w:right w:val="none" w:sz="0" w:space="0" w:color="auto"/>
              </w:divBdr>
              <w:divsChild>
                <w:div w:id="1128888619">
                  <w:marLeft w:val="0"/>
                  <w:marRight w:val="0"/>
                  <w:marTop w:val="0"/>
                  <w:marBottom w:val="0"/>
                  <w:divBdr>
                    <w:top w:val="none" w:sz="0" w:space="0" w:color="auto"/>
                    <w:left w:val="none" w:sz="0" w:space="0" w:color="auto"/>
                    <w:bottom w:val="none" w:sz="0" w:space="0" w:color="auto"/>
                    <w:right w:val="none" w:sz="0" w:space="0" w:color="auto"/>
                  </w:divBdr>
                  <w:divsChild>
                    <w:div w:id="159011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witrellesp/BitRuisseau_william.git"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233;s\Documents\ETML\BitRuisseau_william\doc\CanevasDossierDeProjet%20(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C9F2488912074FB587B9AD9ADAE5BB" ma:contentTypeVersion="11" ma:contentTypeDescription="Crée un document." ma:contentTypeScope="" ma:versionID="1a13f33321fc4f97fe7143ee4cf8e9e4">
  <xsd:schema xmlns:xsd="http://www.w3.org/2001/XMLSchema" xmlns:xs="http://www.w3.org/2001/XMLSchema" xmlns:p="http://schemas.microsoft.com/office/2006/metadata/properties" xmlns:ns2="b5cf4370-ac38-4b9e-9836-ef6f5df64f24" xmlns:ns3="eefa3612-053e-497a-ae76-8a76877f5e22" targetNamespace="http://schemas.microsoft.com/office/2006/metadata/properties" ma:root="true" ma:fieldsID="365d1ce04cd4f4806501afcdcbd5965d" ns2:_="" ns3:_="">
    <xsd:import namespace="b5cf4370-ac38-4b9e-9836-ef6f5df64f24"/>
    <xsd:import namespace="eefa3612-053e-497a-ae76-8a76877f5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f4370-ac38-4b9e-9836-ef6f5df64f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fa3612-053e-497a-ae76-8a76877f5e2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4c226d2-254a-4924-9fd4-89af4ee1dabf}" ma:internalName="TaxCatchAll" ma:showField="CatchAllData" ma:web="eefa3612-053e-497a-ae76-8a76877f5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efa3612-053e-497a-ae76-8a76877f5e22" xsi:nil="true"/>
    <lcf76f155ced4ddcb4097134ff3c332f xmlns="b5cf4370-ac38-4b9e-9836-ef6f5df64f2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390D-8E16-4429-B07C-2D44721989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f4370-ac38-4b9e-9836-ef6f5df64f24"/>
    <ds:schemaRef ds:uri="eefa3612-053e-497a-ae76-8a76877f5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CD1812-8B57-456C-9CBC-7D2297210787}">
  <ds:schemaRefs>
    <ds:schemaRef ds:uri="http://schemas.microsoft.com/office/2006/metadata/properties"/>
    <ds:schemaRef ds:uri="http://schemas.microsoft.com/office/infopath/2007/PartnerControls"/>
    <ds:schemaRef ds:uri="eefa3612-053e-497a-ae76-8a76877f5e22"/>
    <ds:schemaRef ds:uri="b5cf4370-ac38-4b9e-9836-ef6f5df64f24"/>
  </ds:schemaRefs>
</ds:datastoreItem>
</file>

<file path=customXml/itemProps3.xml><?xml version="1.0" encoding="utf-8"?>
<ds:datastoreItem xmlns:ds="http://schemas.openxmlformats.org/officeDocument/2006/customXml" ds:itemID="{1DADA05A-DA17-4CB0-90B5-C889667DD54A}">
  <ds:schemaRefs>
    <ds:schemaRef ds:uri="http://schemas.microsoft.com/sharepoint/v3/contenttype/forms"/>
  </ds:schemaRefs>
</ds:datastoreItem>
</file>

<file path=customXml/itemProps4.xml><?xml version="1.0" encoding="utf-8"?>
<ds:datastoreItem xmlns:ds="http://schemas.openxmlformats.org/officeDocument/2006/customXml" ds:itemID="{958896DE-8012-4F13-831D-E4B781C91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CanevasDossierDeProjet (1).dotx</Template>
  <TotalTime>295</TotalTime>
  <Pages>18</Pages>
  <Words>4906</Words>
  <Characters>26985</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1</vt:lpstr>
    </vt:vector>
  </TitlesOfParts>
  <Company>CFF IT-F</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William Andres Trelles Pashmay</dc:creator>
  <cp:keywords/>
  <dc:description/>
  <cp:lastModifiedBy>William Andres Trelles Pashmay</cp:lastModifiedBy>
  <cp:revision>49</cp:revision>
  <cp:lastPrinted>2025-01-17T15:33:00Z</cp:lastPrinted>
  <dcterms:created xsi:type="dcterms:W3CDTF">2024-12-04T12:32:00Z</dcterms:created>
  <dcterms:modified xsi:type="dcterms:W3CDTF">2025-01-17T15:34:00Z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0x01010080C9F2488912074FB587B9AD9ADAE5BB</vt:lpwstr>
  </property>
  <property fmtid="{D5CDD505-2E9C-101B-9397-08002B2CF9AE}" pid="3" name="MediaServiceImageTags">
    <vt:lpwstr/>
  </property>
</Properties>
</file>